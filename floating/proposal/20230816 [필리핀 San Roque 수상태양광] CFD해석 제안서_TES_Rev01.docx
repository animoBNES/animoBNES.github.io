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CBEFA" w14:textId="77777777" w:rsidR="00363090" w:rsidRPr="008F4899" w:rsidRDefault="00363090" w:rsidP="00C4327A">
      <w:pPr>
        <w:pStyle w:val="af4"/>
        <w:wordWrap w:val="0"/>
        <w:spacing w:before="0" w:beforeAutospacing="0" w:after="0" w:afterAutospacing="0" w:line="285" w:lineRule="atLeast"/>
        <w:ind w:firstLine="290"/>
        <w:jc w:val="center"/>
        <w:rPr>
          <w:rFonts w:ascii="맑은 고딕" w:eastAsia="맑은 고딕" w:hAnsi="맑은 고딕"/>
          <w:color w:val="000000"/>
          <w:sz w:val="22"/>
          <w:szCs w:val="22"/>
        </w:rPr>
      </w:pPr>
      <w:bookmarkStart w:id="0" w:name="_Toc57604209"/>
      <w:bookmarkStart w:id="1" w:name="_Toc57604206"/>
    </w:p>
    <w:tbl>
      <w:tblPr>
        <w:tblW w:w="0" w:type="auto"/>
        <w:jc w:val="center"/>
        <w:tblBorders>
          <w:top w:val="thinThickSmallGap" w:sz="24" w:space="0" w:color="auto"/>
          <w:bottom w:val="doub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20"/>
      </w:tblGrid>
      <w:tr w:rsidR="00363090" w:rsidRPr="008F4899" w14:paraId="73333E08" w14:textId="77777777" w:rsidTr="00C4327A">
        <w:trPr>
          <w:trHeight w:val="1869"/>
          <w:jc w:val="center"/>
        </w:trPr>
        <w:tc>
          <w:tcPr>
            <w:tcW w:w="8520" w:type="dxa"/>
            <w:vAlign w:val="center"/>
          </w:tcPr>
          <w:p w14:paraId="5C278557" w14:textId="77777777" w:rsidR="00363090" w:rsidRPr="008F4899" w:rsidRDefault="00DA5B35" w:rsidP="00724730">
            <w:pPr>
              <w:pStyle w:val="af4"/>
              <w:spacing w:before="0" w:beforeAutospacing="0" w:after="0" w:afterAutospacing="0" w:line="300" w:lineRule="auto"/>
              <w:ind w:firstLine="432"/>
              <w:jc w:val="center"/>
              <w:rPr>
                <w:rFonts w:ascii="맑은 고딕" w:eastAsia="맑은 고딕" w:hAnsi="맑은 고딕" w:cs="HY견명조"/>
                <w:b/>
                <w:sz w:val="56"/>
                <w:szCs w:val="56"/>
              </w:rPr>
            </w:pPr>
            <w:r w:rsidRPr="00DA5B35">
              <w:rPr>
                <w:rFonts w:ascii="맑은 고딕" w:eastAsia="맑은 고딕" w:hAnsi="맑은 고딕" w:cs="HY견명조" w:hint="eastAsia"/>
                <w:sz w:val="52"/>
                <w:szCs w:val="52"/>
              </w:rPr>
              <w:t>필리핀</w:t>
            </w:r>
            <w:r w:rsidRPr="00DA5B35">
              <w:rPr>
                <w:rFonts w:ascii="맑은 고딕" w:eastAsia="맑은 고딕" w:hAnsi="맑은 고딕" w:cs="HY견명조"/>
                <w:sz w:val="52"/>
                <w:szCs w:val="52"/>
              </w:rPr>
              <w:t xml:space="preserve"> San Roque </w:t>
            </w:r>
            <w:r w:rsidRPr="00DA5B35">
              <w:rPr>
                <w:rFonts w:ascii="맑은 고딕" w:eastAsia="맑은 고딕" w:hAnsi="맑은 고딕" w:cs="HY견명조" w:hint="eastAsia"/>
                <w:sz w:val="52"/>
                <w:szCs w:val="52"/>
              </w:rPr>
              <w:t>수상태양광</w:t>
            </w:r>
            <w:r w:rsidRPr="00DA5B35">
              <w:rPr>
                <w:rFonts w:ascii="맑은 고딕" w:eastAsia="맑은 고딕" w:hAnsi="맑은 고딕" w:cs="HY견명조"/>
                <w:sz w:val="52"/>
                <w:szCs w:val="52"/>
              </w:rPr>
              <w:t xml:space="preserve"> CFD </w:t>
            </w:r>
            <w:r w:rsidR="009C03AD">
              <w:rPr>
                <w:rFonts w:ascii="맑은 고딕" w:eastAsia="맑은 고딕" w:hAnsi="맑은 고딕" w:cs="HY견명조" w:hint="eastAsia"/>
                <w:sz w:val="52"/>
                <w:szCs w:val="52"/>
              </w:rPr>
              <w:t>해</w:t>
            </w:r>
            <w:r w:rsidR="007E66EF">
              <w:rPr>
                <w:rFonts w:ascii="맑은 고딕" w:eastAsia="맑은 고딕" w:hAnsi="맑은 고딕" w:cs="HY견명조" w:hint="eastAsia"/>
                <w:sz w:val="52"/>
                <w:szCs w:val="52"/>
              </w:rPr>
              <w:t>석</w:t>
            </w:r>
            <w:r w:rsidR="007E66EF">
              <w:rPr>
                <w:rFonts w:ascii="맑은 고딕" w:eastAsia="맑은 고딕" w:hAnsi="맑은 고딕" w:cs="HY견명조"/>
                <w:sz w:val="52"/>
                <w:szCs w:val="52"/>
              </w:rPr>
              <w:t xml:space="preserve"> </w:t>
            </w:r>
            <w:r w:rsidR="00363090" w:rsidRPr="008F4899">
              <w:rPr>
                <w:rFonts w:ascii="맑은 고딕" w:eastAsia="맑은 고딕" w:hAnsi="맑은 고딕" w:cs="HY견명조" w:hint="eastAsia"/>
                <w:sz w:val="52"/>
                <w:szCs w:val="52"/>
              </w:rPr>
              <w:t>제안서</w:t>
            </w:r>
          </w:p>
        </w:tc>
      </w:tr>
    </w:tbl>
    <w:p w14:paraId="0FDFBA89" w14:textId="77777777" w:rsidR="00363090" w:rsidRPr="008F4899" w:rsidRDefault="00363090" w:rsidP="00C4327A">
      <w:pPr>
        <w:pStyle w:val="af4"/>
        <w:wordWrap w:val="0"/>
        <w:spacing w:before="0" w:beforeAutospacing="0" w:after="0" w:afterAutospacing="0" w:line="516" w:lineRule="atLeast"/>
        <w:ind w:firstLine="220"/>
        <w:jc w:val="center"/>
        <w:rPr>
          <w:rFonts w:ascii="맑은 고딕" w:eastAsia="맑은 고딕" w:hAnsi="맑은 고딕"/>
        </w:rPr>
      </w:pPr>
    </w:p>
    <w:p w14:paraId="1503D68A" w14:textId="11B3B21A" w:rsidR="00363090" w:rsidRPr="008F4899" w:rsidRDefault="00433077" w:rsidP="00363090">
      <w:pPr>
        <w:pStyle w:val="af4"/>
        <w:wordWrap w:val="0"/>
        <w:spacing w:before="0" w:beforeAutospacing="0" w:after="0" w:afterAutospacing="0" w:line="516" w:lineRule="atLeast"/>
        <w:jc w:val="center"/>
        <w:rPr>
          <w:rFonts w:ascii="맑은 고딕" w:eastAsia="맑은 고딕" w:hAnsi="맑은 고딕"/>
        </w:rPr>
      </w:pPr>
      <w:bookmarkStart w:id="2" w:name="#1425363146"/>
      <w:bookmarkStart w:id="3" w:name="#1368450721"/>
      <w:bookmarkEnd w:id="2"/>
      <w:bookmarkEnd w:id="3"/>
      <w:r w:rsidRPr="00B670D1">
        <w:rPr>
          <w:noProof/>
        </w:rPr>
        <w:drawing>
          <wp:inline distT="0" distB="0" distL="0" distR="0" wp14:anchorId="3B3F373A" wp14:editId="44C9EDC7">
            <wp:extent cx="5448300" cy="3629025"/>
            <wp:effectExtent l="0" t="0" r="0" b="0"/>
            <wp:docPr id="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A2B86" w14:textId="77777777" w:rsidR="002551C9" w:rsidRPr="008F4899" w:rsidRDefault="002551C9" w:rsidP="00363090">
      <w:pPr>
        <w:pStyle w:val="af4"/>
        <w:wordWrap w:val="0"/>
        <w:spacing w:before="0" w:beforeAutospacing="0" w:after="0" w:afterAutospacing="0" w:line="516" w:lineRule="atLeast"/>
        <w:jc w:val="center"/>
        <w:rPr>
          <w:rFonts w:ascii="맑은 고딕" w:eastAsia="맑은 고딕" w:hAnsi="맑은 고딕"/>
          <w:color w:val="000000"/>
          <w:sz w:val="29"/>
          <w:szCs w:val="29"/>
        </w:rPr>
      </w:pPr>
    </w:p>
    <w:p w14:paraId="6B7480C7" w14:textId="6471D462" w:rsidR="001F5FE2" w:rsidRPr="008F4899" w:rsidRDefault="00433077" w:rsidP="002639E1">
      <w:pPr>
        <w:pStyle w:val="af4"/>
        <w:wordWrap w:val="0"/>
        <w:spacing w:before="0" w:beforeAutospacing="0" w:after="0" w:afterAutospacing="0" w:line="360" w:lineRule="auto"/>
        <w:jc w:val="center"/>
        <w:rPr>
          <w:rFonts w:ascii="맑은 고딕" w:eastAsia="맑은 고딕" w:hAnsi="맑은 고딕"/>
          <w:color w:val="000000"/>
          <w:sz w:val="18"/>
          <w:szCs w:val="18"/>
        </w:rPr>
      </w:pPr>
      <w:bookmarkStart w:id="4" w:name="#1248183202"/>
      <w:bookmarkEnd w:id="4"/>
      <w:r w:rsidRPr="008F4899">
        <w:rPr>
          <w:rFonts w:ascii="맑은 고딕" w:eastAsia="맑은 고딕" w:hAnsi="맑은 고딕" w:hint="eastAsia"/>
          <w:noProof/>
          <w:color w:val="000000"/>
          <w:sz w:val="18"/>
          <w:szCs w:val="18"/>
        </w:rPr>
        <w:drawing>
          <wp:inline distT="0" distB="0" distL="0" distR="0" wp14:anchorId="0336846A" wp14:editId="3B4BC282">
            <wp:extent cx="2400300" cy="819150"/>
            <wp:effectExtent l="0" t="0" r="0" b="0"/>
            <wp:docPr id="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6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4EF9" w14:textId="77777777" w:rsidR="001F5FE2" w:rsidRPr="008F4899" w:rsidRDefault="001F5FE2" w:rsidP="002639E1">
      <w:pPr>
        <w:pStyle w:val="af4"/>
        <w:wordWrap w:val="0"/>
        <w:spacing w:before="0" w:beforeAutospacing="0" w:after="0" w:afterAutospacing="0" w:line="360" w:lineRule="auto"/>
        <w:jc w:val="center"/>
        <w:rPr>
          <w:rFonts w:ascii="맑은 고딕" w:eastAsia="맑은 고딕" w:hAnsi="맑은 고딕"/>
          <w:color w:val="000000"/>
          <w:sz w:val="39"/>
          <w:szCs w:val="39"/>
        </w:rPr>
      </w:pPr>
      <w:r w:rsidRPr="008F4899">
        <w:rPr>
          <w:rFonts w:ascii="맑은 고딕" w:eastAsia="맑은 고딕" w:hAnsi="맑은 고딕" w:hint="eastAsia"/>
          <w:b/>
          <w:bCs/>
          <w:color w:val="000000"/>
          <w:sz w:val="39"/>
          <w:szCs w:val="39"/>
        </w:rPr>
        <w:t>(주) 티 이 솔 루 션</w:t>
      </w:r>
    </w:p>
    <w:p w14:paraId="354B89E3" w14:textId="77777777" w:rsidR="00FD1E89" w:rsidRPr="008F4899" w:rsidRDefault="00FD1E89" w:rsidP="002639E1">
      <w:pPr>
        <w:widowControl/>
        <w:wordWrap w:val="0"/>
        <w:spacing w:line="360" w:lineRule="auto"/>
        <w:rPr>
          <w:rFonts w:ascii="맑은 고딕" w:eastAsia="맑은 고딕" w:hAnsi="맑은 고딕"/>
          <w:lang w:eastAsia="ko-KR"/>
        </w:rPr>
        <w:sectPr w:rsidR="00FD1E89" w:rsidRPr="008F4899" w:rsidSect="00B157DA">
          <w:footerReference w:type="even" r:id="rId10"/>
          <w:footerReference w:type="default" r:id="rId11"/>
          <w:type w:val="continuous"/>
          <w:pgSz w:w="11906" w:h="16838" w:code="9"/>
          <w:pgMar w:top="1520" w:right="1100" w:bottom="1580" w:left="1100" w:header="567" w:footer="1021" w:gutter="0"/>
          <w:pgNumType w:fmt="lowerRoman" w:start="1"/>
          <w:cols w:space="425"/>
          <w:docGrid w:type="lines" w:linePitch="360"/>
        </w:sectPr>
      </w:pPr>
    </w:p>
    <w:bookmarkEnd w:id="0"/>
    <w:bookmarkEnd w:id="1"/>
    <w:p w14:paraId="2DF5A4CE" w14:textId="77777777" w:rsidR="00CC62E2" w:rsidRPr="008F4899" w:rsidRDefault="00CC62E2" w:rsidP="002639E1">
      <w:pPr>
        <w:pStyle w:val="af8"/>
        <w:spacing w:line="360" w:lineRule="auto"/>
        <w:rPr>
          <w:rFonts w:ascii="맑은 고딕" w:eastAsia="맑은 고딕" w:hAnsi="맑은 고딕" w:cs="Arial"/>
        </w:rPr>
      </w:pPr>
      <w:r w:rsidRPr="008F4899">
        <w:rPr>
          <w:rFonts w:ascii="맑은 고딕" w:eastAsia="맑은 고딕" w:hAnsi="맑은 고딕" w:cs="Arial"/>
          <w:b/>
          <w:bCs/>
          <w:sz w:val="26"/>
          <w:szCs w:val="26"/>
        </w:rPr>
        <w:lastRenderedPageBreak/>
        <w:t xml:space="preserve">1. </w:t>
      </w:r>
      <w:r w:rsidR="00C25B44" w:rsidRPr="008F4899">
        <w:rPr>
          <w:rFonts w:ascii="맑은 고딕" w:eastAsia="맑은 고딕" w:hAnsi="맑은 고딕" w:cs="Arial"/>
          <w:b/>
          <w:bCs/>
          <w:sz w:val="26"/>
          <w:szCs w:val="26"/>
        </w:rPr>
        <w:t>개요</w:t>
      </w:r>
    </w:p>
    <w:p w14:paraId="43C0366C" w14:textId="77777777" w:rsidR="001B5EB9" w:rsidRDefault="00B670D1" w:rsidP="001B5EB9">
      <w:pPr>
        <w:pStyle w:val="af8"/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 w:rsidRPr="00B670D1">
        <w:rPr>
          <w:rFonts w:ascii="맑은 고딕" w:eastAsia="맑은 고딕" w:hAnsi="맑은 고딕" w:cs="Arial" w:hint="eastAsia"/>
          <w:sz w:val="22"/>
          <w:szCs w:val="22"/>
        </w:rPr>
        <w:t>필리핀</w:t>
      </w:r>
      <w:r w:rsidRPr="00B670D1">
        <w:rPr>
          <w:rFonts w:ascii="맑은 고딕" w:eastAsia="맑은 고딕" w:hAnsi="맑은 고딕" w:cs="Arial"/>
          <w:sz w:val="22"/>
          <w:szCs w:val="22"/>
        </w:rPr>
        <w:t xml:space="preserve"> San Roque </w:t>
      </w:r>
      <w:r w:rsidRPr="00B670D1">
        <w:rPr>
          <w:rFonts w:ascii="맑은 고딕" w:eastAsia="맑은 고딕" w:hAnsi="맑은 고딕" w:cs="Arial" w:hint="eastAsia"/>
          <w:sz w:val="22"/>
          <w:szCs w:val="22"/>
        </w:rPr>
        <w:t xml:space="preserve">수상태양광 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프로젝트는 </w:t>
      </w:r>
      <w:r w:rsidR="001B5EB9" w:rsidRPr="001B5EB9">
        <w:rPr>
          <w:rFonts w:ascii="맑은 고딕" w:eastAsia="맑은 고딕" w:hAnsi="맑은 고딕" w:cs="Arial" w:hint="eastAsia"/>
          <w:sz w:val="22"/>
          <w:szCs w:val="22"/>
        </w:rPr>
        <w:t>마닐라</w:t>
      </w:r>
      <w:r w:rsidR="001B5EB9" w:rsidRPr="001B5EB9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1B5EB9" w:rsidRPr="001B5EB9">
        <w:rPr>
          <w:rFonts w:ascii="맑은 고딕" w:eastAsia="맑은 고딕" w:hAnsi="맑은 고딕" w:cs="Arial" w:hint="eastAsia"/>
          <w:sz w:val="22"/>
          <w:szCs w:val="22"/>
        </w:rPr>
        <w:t>북쪽</w:t>
      </w:r>
      <w:r w:rsidR="001B5EB9" w:rsidRPr="001B5EB9">
        <w:rPr>
          <w:rFonts w:ascii="맑은 고딕" w:eastAsia="맑은 고딕" w:hAnsi="맑은 고딕" w:cs="Arial"/>
          <w:sz w:val="22"/>
          <w:szCs w:val="22"/>
        </w:rPr>
        <w:t xml:space="preserve"> 168km, San Roque</w:t>
      </w:r>
      <w:r w:rsidR="001B5EB9" w:rsidRPr="001B5EB9">
        <w:rPr>
          <w:rFonts w:ascii="맑은 고딕" w:eastAsia="맑은 고딕" w:hAnsi="맑은 고딕" w:cs="Arial" w:hint="eastAsia"/>
          <w:sz w:val="22"/>
          <w:szCs w:val="22"/>
        </w:rPr>
        <w:t>지역</w:t>
      </w:r>
      <w:r w:rsidR="001B5EB9" w:rsidRPr="001B5EB9">
        <w:rPr>
          <w:rFonts w:ascii="맑은 고딕" w:eastAsia="맑은 고딕" w:hAnsi="맑은 고딕" w:cs="Arial"/>
          <w:sz w:val="22"/>
          <w:szCs w:val="22"/>
        </w:rPr>
        <w:t>, Luzon</w:t>
      </w:r>
      <w:r w:rsidR="001B5EB9" w:rsidRPr="001B5EB9">
        <w:rPr>
          <w:rFonts w:ascii="맑은 고딕" w:eastAsia="맑은 고딕" w:hAnsi="맑은 고딕" w:cs="Arial" w:hint="eastAsia"/>
          <w:sz w:val="22"/>
          <w:szCs w:val="22"/>
        </w:rPr>
        <w:t>섬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1B5EB9" w:rsidRPr="001B5EB9">
        <w:rPr>
          <w:rFonts w:ascii="맑은 고딕" w:eastAsia="맑은 고딕" w:hAnsi="맑은 고딕" w:cs="Arial"/>
          <w:sz w:val="22"/>
          <w:szCs w:val="22"/>
        </w:rPr>
        <w:t xml:space="preserve">             San Roque </w:t>
      </w:r>
      <w:r w:rsidR="001B5EB9" w:rsidRPr="001B5EB9">
        <w:rPr>
          <w:rFonts w:ascii="맑은 고딕" w:eastAsia="맑은 고딕" w:hAnsi="맑은 고딕" w:cs="Arial" w:hint="eastAsia"/>
          <w:sz w:val="22"/>
          <w:szCs w:val="22"/>
        </w:rPr>
        <w:t>수력발전소</w:t>
      </w:r>
      <w:r w:rsidR="001B5EB9" w:rsidRPr="001B5EB9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1B5EB9" w:rsidRPr="001B5EB9">
        <w:rPr>
          <w:rFonts w:ascii="맑은 고딕" w:eastAsia="맑은 고딕" w:hAnsi="맑은 고딕" w:cs="Arial" w:hint="eastAsia"/>
          <w:sz w:val="22"/>
          <w:szCs w:val="22"/>
        </w:rPr>
        <w:t>공유</w:t>
      </w:r>
      <w:r w:rsidR="001B5EB9" w:rsidRPr="001B5EB9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1B5EB9" w:rsidRPr="001B5EB9">
        <w:rPr>
          <w:rFonts w:ascii="맑은 고딕" w:eastAsia="맑은 고딕" w:hAnsi="맑은 고딕" w:cs="Arial" w:hint="eastAsia"/>
          <w:sz w:val="22"/>
          <w:szCs w:val="22"/>
        </w:rPr>
        <w:t>수면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 xml:space="preserve">에 </w:t>
      </w:r>
      <w:r w:rsidR="001B5EB9" w:rsidRPr="001B5EB9">
        <w:rPr>
          <w:rFonts w:ascii="맑은 고딕" w:eastAsia="맑은 고딕" w:hAnsi="맑은 고딕" w:cs="Arial"/>
          <w:sz w:val="22"/>
          <w:szCs w:val="22"/>
        </w:rPr>
        <w:t xml:space="preserve">150 </w:t>
      </w:r>
      <w:proofErr w:type="spellStart"/>
      <w:r w:rsidR="001B5EB9" w:rsidRPr="001B5EB9">
        <w:rPr>
          <w:rFonts w:ascii="맑은 고딕" w:eastAsia="맑은 고딕" w:hAnsi="맑은 고딕" w:cs="Arial"/>
          <w:sz w:val="22"/>
          <w:szCs w:val="22"/>
        </w:rPr>
        <w:t>MWac</w:t>
      </w:r>
      <w:proofErr w:type="spellEnd"/>
      <w:r w:rsidR="001B5EB9" w:rsidRPr="001B5EB9">
        <w:rPr>
          <w:rFonts w:ascii="맑은 고딕" w:eastAsia="맑은 고딕" w:hAnsi="맑은 고딕" w:cs="Arial" w:hint="eastAsia"/>
          <w:sz w:val="22"/>
          <w:szCs w:val="22"/>
        </w:rPr>
        <w:t>급</w:t>
      </w:r>
      <w:r w:rsidR="001B5EB9" w:rsidRPr="001B5EB9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1B5EB9" w:rsidRPr="001B5EB9">
        <w:rPr>
          <w:rFonts w:ascii="맑은 고딕" w:eastAsia="맑은 고딕" w:hAnsi="맑은 고딕" w:cs="Arial" w:hint="eastAsia"/>
          <w:sz w:val="22"/>
          <w:szCs w:val="22"/>
        </w:rPr>
        <w:t>수상태양광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>을 건설하는 사업이다.</w:t>
      </w:r>
      <w:r w:rsidR="001B5EB9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>공유수면은 최대 수</w:t>
      </w:r>
      <w:r w:rsidR="003A60A4">
        <w:rPr>
          <w:rFonts w:ascii="맑은 고딕" w:eastAsia="맑은 고딕" w:hAnsi="맑은 고딕" w:cs="Arial" w:hint="eastAsia"/>
          <w:sz w:val="22"/>
          <w:szCs w:val="22"/>
        </w:rPr>
        <w:t>심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1B5EB9">
        <w:rPr>
          <w:rFonts w:ascii="맑은 고딕" w:eastAsia="맑은 고딕" w:hAnsi="맑은 고딕" w:cs="Arial"/>
          <w:sz w:val="22"/>
          <w:szCs w:val="22"/>
        </w:rPr>
        <w:t xml:space="preserve">165m, 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>최소수</w:t>
      </w:r>
      <w:r w:rsidR="003A60A4">
        <w:rPr>
          <w:rFonts w:ascii="맑은 고딕" w:eastAsia="맑은 고딕" w:hAnsi="맑은 고딕" w:cs="Arial" w:hint="eastAsia"/>
          <w:sz w:val="22"/>
          <w:szCs w:val="22"/>
        </w:rPr>
        <w:t>심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1B5EB9">
        <w:rPr>
          <w:rFonts w:ascii="맑은 고딕" w:eastAsia="맑은 고딕" w:hAnsi="맑은 고딕" w:cs="Arial"/>
          <w:sz w:val="22"/>
          <w:szCs w:val="22"/>
        </w:rPr>
        <w:t>100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 xml:space="preserve">m이며 수위차는 최대 </w:t>
      </w:r>
      <w:r w:rsidR="001B5EB9">
        <w:rPr>
          <w:rFonts w:ascii="맑은 고딕" w:eastAsia="맑은 고딕" w:hAnsi="맑은 고딕" w:cs="Arial"/>
          <w:sz w:val="22"/>
          <w:szCs w:val="22"/>
        </w:rPr>
        <w:t>65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>미터가 발생한다.</w:t>
      </w:r>
      <w:r w:rsidR="001B5EB9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 xml:space="preserve">수상태양광 구조물 </w:t>
      </w:r>
      <w:r w:rsidR="001B5EB9">
        <w:rPr>
          <w:rFonts w:ascii="맑은 고딕" w:eastAsia="맑은 고딕" w:hAnsi="맑은 고딕" w:cs="Arial"/>
          <w:sz w:val="22"/>
          <w:szCs w:val="22"/>
        </w:rPr>
        <w:t xml:space="preserve">(FPV island) 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 xml:space="preserve">은 중량에 따라 </w:t>
      </w:r>
      <w:r w:rsidR="001B5EB9">
        <w:rPr>
          <w:rFonts w:ascii="맑은 고딕" w:eastAsia="맑은 고딕" w:hAnsi="맑은 고딕" w:cs="Arial"/>
          <w:sz w:val="22"/>
          <w:szCs w:val="22"/>
        </w:rPr>
        <w:t>2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>가지 경우로 구분하고 있다.</w:t>
      </w:r>
      <w:r w:rsidR="001B5EB9">
        <w:rPr>
          <w:rFonts w:ascii="맑은 고딕" w:eastAsia="맑은 고딕" w:hAnsi="맑은 고딕" w:cs="Arial"/>
          <w:sz w:val="22"/>
          <w:szCs w:val="22"/>
        </w:rPr>
        <w:t xml:space="preserve"> </w:t>
      </w:r>
      <w:proofErr w:type="spellStart"/>
      <w:r w:rsidR="00471DB8">
        <w:rPr>
          <w:rFonts w:ascii="맑은 고딕" w:eastAsia="맑은 고딕" w:hAnsi="맑은 고딕" w:cs="Arial" w:hint="eastAsia"/>
          <w:sz w:val="22"/>
          <w:szCs w:val="22"/>
        </w:rPr>
        <w:t>풍하중</w:t>
      </w:r>
      <w:proofErr w:type="spellEnd"/>
      <w:r w:rsidR="00471DB8">
        <w:rPr>
          <w:rFonts w:ascii="맑은 고딕" w:eastAsia="맑은 고딕" w:hAnsi="맑은 고딕" w:cs="Arial" w:hint="eastAsia"/>
          <w:sz w:val="22"/>
          <w:szCs w:val="22"/>
        </w:rPr>
        <w:t xml:space="preserve"> 산정에 사용하는 순간최대풍속 </w:t>
      </w:r>
      <w:r w:rsidR="00471DB8">
        <w:rPr>
          <w:rFonts w:ascii="맑은 고딕" w:eastAsia="맑은 고딕" w:hAnsi="맑은 고딕" w:cs="Arial"/>
          <w:sz w:val="22"/>
          <w:szCs w:val="22"/>
        </w:rPr>
        <w:t>(3</w:t>
      </w:r>
      <w:r w:rsidR="00B64781">
        <w:rPr>
          <w:rFonts w:ascii="맑은 고딕" w:eastAsia="맑은 고딕" w:hAnsi="맑은 고딕" w:cs="Arial"/>
          <w:sz w:val="22"/>
          <w:szCs w:val="22"/>
        </w:rPr>
        <w:t xml:space="preserve"> sec gust</w:t>
      </w:r>
      <w:r w:rsidR="00471DB8">
        <w:rPr>
          <w:rFonts w:ascii="맑은 고딕" w:eastAsia="맑은 고딕" w:hAnsi="맑은 고딕" w:cs="Arial" w:hint="eastAsia"/>
          <w:sz w:val="22"/>
          <w:szCs w:val="22"/>
        </w:rPr>
        <w:t>)</w:t>
      </w:r>
      <w:r w:rsidR="00471DB8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471DB8">
        <w:rPr>
          <w:rFonts w:ascii="맑은 고딕" w:eastAsia="맑은 고딕" w:hAnsi="맑은 고딕" w:cs="Arial" w:hint="eastAsia"/>
          <w:sz w:val="22"/>
          <w:szCs w:val="22"/>
        </w:rPr>
        <w:t xml:space="preserve">은 </w:t>
      </w:r>
      <w:r w:rsidR="00471DB8">
        <w:rPr>
          <w:rFonts w:ascii="맑은 고딕" w:eastAsia="맑은 고딕" w:hAnsi="맑은 고딕" w:cs="Arial"/>
          <w:sz w:val="22"/>
          <w:szCs w:val="22"/>
        </w:rPr>
        <w:t>75m/s</w:t>
      </w:r>
      <w:r w:rsidR="00471DB8">
        <w:rPr>
          <w:rFonts w:ascii="맑은 고딕" w:eastAsia="맑은 고딕" w:hAnsi="맑은 고딕" w:cs="Arial" w:hint="eastAsia"/>
          <w:sz w:val="22"/>
          <w:szCs w:val="22"/>
        </w:rPr>
        <w:t xml:space="preserve">이고 파랑의 높이는 </w:t>
      </w:r>
      <w:r w:rsidR="00471DB8">
        <w:rPr>
          <w:rFonts w:ascii="맑은 고딕" w:eastAsia="맑은 고딕" w:hAnsi="맑은 고딕" w:cs="Arial"/>
          <w:sz w:val="22"/>
          <w:szCs w:val="22"/>
        </w:rPr>
        <w:t>0.5m</w:t>
      </w:r>
      <w:r w:rsidR="00471DB8">
        <w:rPr>
          <w:rFonts w:ascii="맑은 고딕" w:eastAsia="맑은 고딕" w:hAnsi="맑은 고딕" w:cs="Arial" w:hint="eastAsia"/>
          <w:sz w:val="22"/>
          <w:szCs w:val="22"/>
        </w:rPr>
        <w:t>이다.</w:t>
      </w:r>
      <w:r w:rsidR="00471DB8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 xml:space="preserve">설계에 사용하는 </w:t>
      </w:r>
      <w:r w:rsidR="00471DB8">
        <w:rPr>
          <w:rFonts w:ascii="맑은 고딕" w:eastAsia="맑은 고딕" w:hAnsi="맑은 고딕" w:cs="Arial" w:hint="eastAsia"/>
          <w:sz w:val="22"/>
          <w:szCs w:val="22"/>
        </w:rPr>
        <w:t>조건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>을 아래 표에 정리하였다</w:t>
      </w:r>
      <w:r w:rsidR="00471DB8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471DB8">
        <w:rPr>
          <w:rFonts w:ascii="맑은 고딕" w:eastAsia="맑은 고딕" w:hAnsi="맑은 고딕" w:cs="Arial"/>
          <w:sz w:val="22"/>
          <w:szCs w:val="22"/>
        </w:rPr>
        <w:t>(</w:t>
      </w:r>
      <w:r w:rsidR="00471DB8">
        <w:rPr>
          <w:rFonts w:ascii="맑은 고딕" w:eastAsia="맑은 고딕" w:hAnsi="맑은 고딕" w:cs="Arial" w:hint="eastAsia"/>
          <w:sz w:val="22"/>
          <w:szCs w:val="22"/>
        </w:rPr>
        <w:t>참조:</w:t>
      </w:r>
      <w:r w:rsidR="00471DB8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471DB8" w:rsidRPr="00471DB8">
        <w:rPr>
          <w:rFonts w:ascii="맑은 고딕" w:eastAsia="맑은 고딕" w:hAnsi="맑은 고딕" w:cs="Arial"/>
          <w:sz w:val="22"/>
          <w:szCs w:val="22"/>
        </w:rPr>
        <w:t xml:space="preserve">SRPC 150MW FPV Feasibility Study </w:t>
      </w:r>
      <w:proofErr w:type="spellStart"/>
      <w:r w:rsidR="00471DB8" w:rsidRPr="00471DB8">
        <w:rPr>
          <w:rFonts w:ascii="맑은 고딕" w:eastAsia="맑은 고딕" w:hAnsi="맑은 고딕" w:cs="Arial"/>
          <w:sz w:val="22"/>
          <w:szCs w:val="22"/>
        </w:rPr>
        <w:t>Report_Final</w:t>
      </w:r>
      <w:proofErr w:type="spellEnd"/>
      <w:r w:rsidR="00471DB8">
        <w:rPr>
          <w:rFonts w:ascii="맑은 고딕" w:eastAsia="맑은 고딕" w:hAnsi="맑은 고딕" w:cs="Arial"/>
          <w:sz w:val="22"/>
          <w:szCs w:val="22"/>
        </w:rPr>
        <w:t>)</w:t>
      </w:r>
      <w:r w:rsidR="001B5EB9">
        <w:rPr>
          <w:rFonts w:ascii="맑은 고딕" w:eastAsia="맑은 고딕" w:hAnsi="맑은 고딕" w:cs="Arial" w:hint="eastAsia"/>
          <w:sz w:val="22"/>
          <w:szCs w:val="22"/>
        </w:rPr>
        <w:t>.</w:t>
      </w:r>
      <w:r w:rsidR="001B5EB9">
        <w:rPr>
          <w:rFonts w:ascii="맑은 고딕" w:eastAsia="맑은 고딕" w:hAnsi="맑은 고딕" w:cs="Arial"/>
          <w:sz w:val="22"/>
          <w:szCs w:val="22"/>
        </w:rPr>
        <w:t xml:space="preserve"> </w:t>
      </w:r>
    </w:p>
    <w:p w14:paraId="3FF4A0EE" w14:textId="77777777" w:rsidR="002F7145" w:rsidRDefault="002F7145" w:rsidP="001B5EB9">
      <w:pPr>
        <w:pStyle w:val="af8"/>
        <w:spacing w:line="360" w:lineRule="auto"/>
        <w:rPr>
          <w:rFonts w:ascii="맑은 고딕" w:eastAsia="맑은 고딕" w:hAnsi="맑은 고딕" w:cs="Arial"/>
          <w:sz w:val="22"/>
          <w:szCs w:val="22"/>
        </w:rPr>
      </w:pPr>
    </w:p>
    <w:tbl>
      <w:tblPr>
        <w:tblW w:w="0" w:type="auto"/>
        <w:jc w:val="center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395"/>
        <w:gridCol w:w="2835"/>
      </w:tblGrid>
      <w:tr w:rsidR="001B5EB9" w14:paraId="42B2A658" w14:textId="77777777" w:rsidTr="00645AC0">
        <w:trPr>
          <w:trHeight w:val="96"/>
          <w:jc w:val="center"/>
        </w:trPr>
        <w:tc>
          <w:tcPr>
            <w:tcW w:w="439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6CEA02E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Max. design water level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5FE3D6C1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+290.00 m asl </w:t>
            </w:r>
          </w:p>
        </w:tc>
      </w:tr>
      <w:tr w:rsidR="001B5EB9" w14:paraId="36B03C70" w14:textId="77777777" w:rsidTr="00645AC0">
        <w:trPr>
          <w:trHeight w:val="96"/>
          <w:jc w:val="center"/>
        </w:trPr>
        <w:tc>
          <w:tcPr>
            <w:tcW w:w="439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AA45DF3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Min. design water level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6EB52744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+225.00 m asl </w:t>
            </w:r>
          </w:p>
        </w:tc>
      </w:tr>
      <w:tr w:rsidR="001B5EB9" w14:paraId="54B71BDC" w14:textId="77777777" w:rsidTr="00645AC0">
        <w:trPr>
          <w:trHeight w:val="96"/>
          <w:jc w:val="center"/>
        </w:trPr>
        <w:tc>
          <w:tcPr>
            <w:tcW w:w="439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20B5B59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Max. water level fluctuation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8BC23D3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65.00 m </w:t>
            </w:r>
          </w:p>
        </w:tc>
      </w:tr>
      <w:tr w:rsidR="001B5EB9" w14:paraId="479B83F0" w14:textId="77777777" w:rsidTr="00645AC0">
        <w:trPr>
          <w:trHeight w:val="96"/>
          <w:jc w:val="center"/>
        </w:trPr>
        <w:tc>
          <w:tcPr>
            <w:tcW w:w="439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0FB4A855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Max. water depth below FPV island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20AA7D74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165.00 m </w:t>
            </w:r>
          </w:p>
        </w:tc>
      </w:tr>
      <w:tr w:rsidR="001B5EB9" w14:paraId="65866315" w14:textId="77777777" w:rsidTr="00645AC0">
        <w:trPr>
          <w:trHeight w:val="96"/>
          <w:jc w:val="center"/>
        </w:trPr>
        <w:tc>
          <w:tcPr>
            <w:tcW w:w="439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34215BE4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Min. water depth below FPV island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ECEFB29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100.00 m </w:t>
            </w:r>
          </w:p>
        </w:tc>
      </w:tr>
      <w:tr w:rsidR="001B5EB9" w14:paraId="42007AAF" w14:textId="77777777" w:rsidTr="00645AC0">
        <w:trPr>
          <w:trHeight w:val="96"/>
          <w:jc w:val="center"/>
        </w:trPr>
        <w:tc>
          <w:tcPr>
            <w:tcW w:w="439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6F93FAF6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Floating PV island weight (Type I)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B0FA382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650 ton </w:t>
            </w:r>
          </w:p>
        </w:tc>
      </w:tr>
      <w:tr w:rsidR="001B5EB9" w14:paraId="4E7790E4" w14:textId="77777777" w:rsidTr="00645AC0">
        <w:trPr>
          <w:trHeight w:val="96"/>
          <w:jc w:val="center"/>
        </w:trPr>
        <w:tc>
          <w:tcPr>
            <w:tcW w:w="439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76F57DA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Floating PV island weight (Type II)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758A1C96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325 ton </w:t>
            </w:r>
          </w:p>
        </w:tc>
      </w:tr>
      <w:tr w:rsidR="001B5EB9" w14:paraId="55B56212" w14:textId="77777777" w:rsidTr="00645AC0">
        <w:trPr>
          <w:trHeight w:val="96"/>
          <w:jc w:val="center"/>
        </w:trPr>
        <w:tc>
          <w:tcPr>
            <w:tcW w:w="439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5BFE51F8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Max. wind velocity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469B7A73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75 m/s </w:t>
            </w:r>
          </w:p>
        </w:tc>
      </w:tr>
      <w:tr w:rsidR="001B5EB9" w14:paraId="16D682AF" w14:textId="77777777" w:rsidTr="00645AC0">
        <w:trPr>
          <w:trHeight w:val="96"/>
          <w:jc w:val="center"/>
        </w:trPr>
        <w:tc>
          <w:tcPr>
            <w:tcW w:w="439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2A8033A4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Max. wave height </w:t>
            </w:r>
          </w:p>
        </w:tc>
        <w:tc>
          <w:tcPr>
            <w:tcW w:w="2835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1349F206" w14:textId="77777777" w:rsidR="001B5EB9" w:rsidRDefault="001B5EB9">
            <w:pPr>
              <w:pStyle w:val="Defaul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0.50 m </w:t>
            </w:r>
          </w:p>
        </w:tc>
      </w:tr>
    </w:tbl>
    <w:p w14:paraId="3E603762" w14:textId="77777777" w:rsidR="00B670D1" w:rsidRDefault="001B5EB9" w:rsidP="001B5EB9">
      <w:pPr>
        <w:pStyle w:val="af8"/>
        <w:spacing w:line="360" w:lineRule="auto"/>
        <w:jc w:val="center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 w:hint="eastAsia"/>
          <w:sz w:val="22"/>
          <w:szCs w:val="22"/>
        </w:rPr>
        <w:t xml:space="preserve">표 </w:t>
      </w:r>
      <w:r w:rsidR="00471DB8">
        <w:rPr>
          <w:rFonts w:ascii="맑은 고딕" w:eastAsia="맑은 고딕" w:hAnsi="맑은 고딕" w:cs="Arial"/>
          <w:sz w:val="22"/>
          <w:szCs w:val="22"/>
        </w:rPr>
        <w:t xml:space="preserve">1. </w:t>
      </w:r>
      <w:r w:rsidRPr="001B5EB9">
        <w:rPr>
          <w:rFonts w:ascii="맑은 고딕" w:eastAsia="맑은 고딕" w:hAnsi="맑은 고딕" w:cs="Arial"/>
          <w:sz w:val="22"/>
          <w:szCs w:val="22"/>
        </w:rPr>
        <w:t>Design Parameters</w:t>
      </w:r>
    </w:p>
    <w:p w14:paraId="0C399334" w14:textId="77777777" w:rsidR="003E5B56" w:rsidRDefault="003E5B56" w:rsidP="002639E1">
      <w:pPr>
        <w:pStyle w:val="af8"/>
        <w:spacing w:line="360" w:lineRule="auto"/>
        <w:rPr>
          <w:rFonts w:ascii="맑은 고딕" w:eastAsia="맑은 고딕" w:hAnsi="맑은 고딕" w:cs="Arial"/>
          <w:sz w:val="22"/>
          <w:szCs w:val="22"/>
        </w:rPr>
      </w:pPr>
    </w:p>
    <w:p w14:paraId="17D0FB40" w14:textId="77777777" w:rsidR="00471DB8" w:rsidRDefault="00471DB8" w:rsidP="002639E1">
      <w:pPr>
        <w:pStyle w:val="af8"/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 w:hint="eastAsia"/>
          <w:sz w:val="22"/>
          <w:szCs w:val="22"/>
        </w:rPr>
        <w:t xml:space="preserve">현장에 설치하는 </w:t>
      </w:r>
      <w:r>
        <w:rPr>
          <w:rFonts w:ascii="맑은 고딕" w:eastAsia="맑은 고딕" w:hAnsi="맑은 고딕" w:cs="Arial"/>
          <w:sz w:val="22"/>
          <w:szCs w:val="22"/>
        </w:rPr>
        <w:t xml:space="preserve">FPV 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블럭은 총 </w:t>
      </w:r>
      <w:r>
        <w:rPr>
          <w:rFonts w:ascii="맑은 고딕" w:eastAsia="맑은 고딕" w:hAnsi="맑은 고딕" w:cs="Arial"/>
          <w:sz w:val="22"/>
          <w:szCs w:val="22"/>
        </w:rPr>
        <w:t>16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개 그룹 </w:t>
      </w:r>
      <w:r>
        <w:rPr>
          <w:rFonts w:ascii="맑은 고딕" w:eastAsia="맑은 고딕" w:hAnsi="맑은 고딕" w:cs="Arial"/>
          <w:sz w:val="22"/>
          <w:szCs w:val="22"/>
        </w:rPr>
        <w:t>(</w:t>
      </w:r>
      <w:r>
        <w:rPr>
          <w:rFonts w:ascii="맑은 고딕" w:eastAsia="맑은 고딕" w:hAnsi="맑은 고딕" w:cs="Arial" w:hint="eastAsia"/>
          <w:sz w:val="22"/>
          <w:szCs w:val="22"/>
        </w:rPr>
        <w:t>그룹A</w:t>
      </w:r>
      <w:r>
        <w:rPr>
          <w:rFonts w:ascii="맑은 고딕" w:eastAsia="맑은 고딕" w:hAnsi="맑은 고딕" w:cs="Arial"/>
          <w:sz w:val="22"/>
          <w:szCs w:val="22"/>
        </w:rPr>
        <w:t xml:space="preserve"> ~ </w:t>
      </w:r>
      <w:r>
        <w:rPr>
          <w:rFonts w:ascii="맑은 고딕" w:eastAsia="맑은 고딕" w:hAnsi="맑은 고딕" w:cs="Arial" w:hint="eastAsia"/>
          <w:sz w:val="22"/>
          <w:szCs w:val="22"/>
        </w:rPr>
        <w:t>그룹 P</w:t>
      </w:r>
      <w:r>
        <w:rPr>
          <w:rFonts w:ascii="맑은 고딕" w:eastAsia="맑은 고딕" w:hAnsi="맑은 고딕" w:cs="Arial"/>
          <w:sz w:val="22"/>
          <w:szCs w:val="22"/>
        </w:rPr>
        <w:t>)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으로 구분하며 총 </w:t>
      </w:r>
      <w:r>
        <w:rPr>
          <w:rFonts w:ascii="맑은 고딕" w:eastAsia="맑은 고딕" w:hAnsi="맑은 고딕" w:cs="Arial"/>
          <w:sz w:val="22"/>
          <w:szCs w:val="22"/>
        </w:rPr>
        <w:t>23</w:t>
      </w:r>
      <w:r>
        <w:rPr>
          <w:rFonts w:ascii="맑은 고딕" w:eastAsia="맑은 고딕" w:hAnsi="맑은 고딕" w:cs="Arial" w:hint="eastAsia"/>
          <w:sz w:val="22"/>
          <w:szCs w:val="22"/>
        </w:rPr>
        <w:t>개의 블록으로 구성되어 있다</w:t>
      </w:r>
      <w:r w:rsidR="008924C5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8924C5">
        <w:rPr>
          <w:rFonts w:ascii="맑은 고딕" w:eastAsia="맑은 고딕" w:hAnsi="맑은 고딕" w:cs="Arial"/>
          <w:sz w:val="22"/>
          <w:szCs w:val="22"/>
        </w:rPr>
        <w:t>(</w:t>
      </w:r>
      <w:r w:rsidR="008924C5">
        <w:rPr>
          <w:rFonts w:ascii="맑은 고딕" w:eastAsia="맑은 고딕" w:hAnsi="맑은 고딕" w:cs="Arial" w:hint="eastAsia"/>
          <w:sz w:val="22"/>
          <w:szCs w:val="22"/>
        </w:rPr>
        <w:t>참고:</w:t>
      </w:r>
      <w:r w:rsidR="008924C5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8924C5" w:rsidRPr="008924C5">
        <w:rPr>
          <w:rFonts w:ascii="맑은 고딕" w:eastAsia="맑은 고딕" w:hAnsi="맑은 고딕" w:cs="Arial"/>
          <w:sz w:val="22"/>
          <w:szCs w:val="22"/>
        </w:rPr>
        <w:t>19YU-00GEN00-P01-0001-R0_PV Module Layout_230807</w:t>
      </w:r>
      <w:r w:rsidR="008924C5">
        <w:rPr>
          <w:rFonts w:ascii="맑은 고딕" w:eastAsia="맑은 고딕" w:hAnsi="맑은 고딕" w:cs="Arial"/>
          <w:sz w:val="22"/>
          <w:szCs w:val="22"/>
        </w:rPr>
        <w:t>)</w:t>
      </w:r>
      <w:r>
        <w:rPr>
          <w:rFonts w:ascii="맑은 고딕" w:eastAsia="맑은 고딕" w:hAnsi="맑은 고딕" w:cs="Arial" w:hint="eastAsia"/>
          <w:sz w:val="22"/>
          <w:szCs w:val="22"/>
        </w:rPr>
        <w:t>.</w:t>
      </w:r>
      <w:r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FD65CC">
        <w:rPr>
          <w:rFonts w:ascii="맑은 고딕" w:eastAsia="맑은 고딕" w:hAnsi="맑은 고딕" w:cs="Arial"/>
          <w:sz w:val="22"/>
          <w:szCs w:val="22"/>
        </w:rPr>
        <w:t xml:space="preserve">각각의 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 xml:space="preserve">블록은 규모가 </w:t>
      </w:r>
      <w:r w:rsidR="00FD65CC">
        <w:rPr>
          <w:rFonts w:ascii="맑은 고딕" w:eastAsia="맑은 고딕" w:hAnsi="맑은 고딕" w:cs="Arial"/>
          <w:sz w:val="22"/>
          <w:szCs w:val="22"/>
        </w:rPr>
        <w:t>100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>미터 이상이며,</w:t>
      </w:r>
      <w:r w:rsidR="00FD65C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 xml:space="preserve">적게는 </w:t>
      </w:r>
      <w:r w:rsidR="00FD65CC">
        <w:rPr>
          <w:rFonts w:ascii="맑은 고딕" w:eastAsia="맑은 고딕" w:hAnsi="맑은 고딕" w:cs="Arial"/>
          <w:sz w:val="22"/>
          <w:szCs w:val="22"/>
        </w:rPr>
        <w:t>305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 xml:space="preserve">개에서 많게는 </w:t>
      </w:r>
      <w:r w:rsidR="00FD65CC">
        <w:rPr>
          <w:rFonts w:ascii="맑은 고딕" w:eastAsia="맑은 고딕" w:hAnsi="맑은 고딕" w:cs="Arial"/>
          <w:sz w:val="22"/>
          <w:szCs w:val="22"/>
        </w:rPr>
        <w:t>1792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 xml:space="preserve">개의 </w:t>
      </w:r>
      <w:r w:rsidR="00FD65CC">
        <w:rPr>
          <w:rFonts w:ascii="맑은 고딕" w:eastAsia="맑은 고딕" w:hAnsi="맑은 고딕" w:cs="Arial"/>
          <w:sz w:val="22"/>
          <w:szCs w:val="22"/>
        </w:rPr>
        <w:t xml:space="preserve">FPV 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>u</w:t>
      </w:r>
      <w:r w:rsidR="00FD65CC">
        <w:rPr>
          <w:rFonts w:ascii="맑은 고딕" w:eastAsia="맑은 고딕" w:hAnsi="맑은 고딕" w:cs="Arial"/>
          <w:sz w:val="22"/>
          <w:szCs w:val="22"/>
        </w:rPr>
        <w:t>nit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>으로 구성되어 있</w:t>
      </w:r>
      <w:r w:rsidR="00FD65CC">
        <w:rPr>
          <w:rFonts w:ascii="맑은 고딕" w:eastAsia="맑은 고딕" w:hAnsi="맑은 고딕" w:cs="Arial"/>
          <w:sz w:val="22"/>
          <w:szCs w:val="22"/>
        </w:rPr>
        <w:t>다. 1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 xml:space="preserve">개의 </w:t>
      </w:r>
      <w:r w:rsidR="00FD65CC">
        <w:rPr>
          <w:rFonts w:ascii="맑은 고딕" w:eastAsia="맑은 고딕" w:hAnsi="맑은 고딕" w:cs="Arial"/>
          <w:sz w:val="22"/>
          <w:szCs w:val="22"/>
        </w:rPr>
        <w:t xml:space="preserve">FPV unit은 12개의 PV 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 xml:space="preserve">모듈 </w:t>
      </w:r>
      <w:r w:rsidR="00FD65CC">
        <w:rPr>
          <w:rFonts w:ascii="맑은 고딕" w:eastAsia="맑은 고딕" w:hAnsi="맑은 고딕" w:cs="Arial"/>
          <w:sz w:val="22"/>
          <w:szCs w:val="22"/>
        </w:rPr>
        <w:t>(2X6)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>로 구성되며,</w:t>
      </w:r>
      <w:r w:rsidR="00FD65C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FD65CC">
        <w:rPr>
          <w:rFonts w:ascii="맑은 고딕" w:eastAsia="맑은 고딕" w:hAnsi="맑은 고딕" w:cs="Arial" w:hint="eastAsia"/>
          <w:sz w:val="22"/>
          <w:szCs w:val="22"/>
        </w:rPr>
        <w:t xml:space="preserve">각각의 </w:t>
      </w:r>
      <w:r w:rsidR="008924C5">
        <w:rPr>
          <w:rFonts w:ascii="맑은 고딕" w:eastAsia="맑은 고딕" w:hAnsi="맑은 고딕" w:cs="Arial"/>
          <w:sz w:val="22"/>
          <w:szCs w:val="22"/>
        </w:rPr>
        <w:t xml:space="preserve">FPV </w:t>
      </w:r>
      <w:r w:rsidR="008924C5">
        <w:rPr>
          <w:rFonts w:ascii="맑은 고딕" w:eastAsia="맑은 고딕" w:hAnsi="맑은 고딕" w:cs="Arial" w:hint="eastAsia"/>
          <w:sz w:val="22"/>
          <w:szCs w:val="22"/>
        </w:rPr>
        <w:t xml:space="preserve">모듈은 무게 </w:t>
      </w:r>
      <w:r w:rsidR="008924C5">
        <w:rPr>
          <w:rFonts w:ascii="맑은 고딕" w:eastAsia="맑은 고딕" w:hAnsi="맑은 고딕" w:cs="Arial"/>
          <w:sz w:val="22"/>
          <w:szCs w:val="22"/>
        </w:rPr>
        <w:t xml:space="preserve">38.3kg, </w:t>
      </w:r>
      <w:r w:rsidR="008924C5">
        <w:rPr>
          <w:rFonts w:ascii="맑은 고딕" w:eastAsia="맑은 고딕" w:hAnsi="맑은 고딕" w:cs="Arial" w:hint="eastAsia"/>
          <w:sz w:val="22"/>
          <w:szCs w:val="22"/>
        </w:rPr>
        <w:t xml:space="preserve">크기는 </w:t>
      </w:r>
      <w:r w:rsidR="008924C5" w:rsidRPr="008924C5">
        <w:rPr>
          <w:rFonts w:ascii="맑은 고딕" w:eastAsia="맑은 고딕" w:hAnsi="맑은 고딕" w:cs="Arial"/>
          <w:sz w:val="22"/>
          <w:szCs w:val="22"/>
        </w:rPr>
        <w:t>2,384 x 1,303 x 33mm</w:t>
      </w:r>
      <w:r w:rsidR="008924C5">
        <w:rPr>
          <w:rFonts w:ascii="맑은 고딕" w:eastAsia="맑은 고딕" w:hAnsi="맑은 고딕" w:cs="Arial" w:hint="eastAsia"/>
          <w:sz w:val="22"/>
          <w:szCs w:val="22"/>
        </w:rPr>
        <w:t>이</w:t>
      </w:r>
      <w:r w:rsidR="00D87ACE">
        <w:rPr>
          <w:rFonts w:ascii="맑은 고딕" w:eastAsia="맑은 고딕" w:hAnsi="맑은 고딕" w:cs="Arial" w:hint="eastAsia"/>
          <w:sz w:val="22"/>
          <w:szCs w:val="22"/>
        </w:rPr>
        <w:t>다.</w:t>
      </w:r>
      <w:r w:rsidR="00D87ACE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8924C5">
        <w:rPr>
          <w:rFonts w:ascii="맑은 고딕" w:eastAsia="맑은 고딕" w:hAnsi="맑은 고딕" w:cs="Arial"/>
          <w:sz w:val="22"/>
          <w:szCs w:val="22"/>
        </w:rPr>
        <w:t>PV</w:t>
      </w:r>
      <w:r w:rsidR="00354EC5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354EC5">
        <w:rPr>
          <w:rFonts w:ascii="맑은 고딕" w:eastAsia="맑은 고딕" w:hAnsi="맑은 고딕" w:cs="Arial" w:hint="eastAsia"/>
          <w:sz w:val="22"/>
          <w:szCs w:val="22"/>
        </w:rPr>
        <w:t>p</w:t>
      </w:r>
      <w:r w:rsidR="00CF1A64">
        <w:rPr>
          <w:rFonts w:ascii="맑은 고딕" w:eastAsia="맑은 고딕" w:hAnsi="맑은 고딕" w:cs="Arial"/>
          <w:sz w:val="22"/>
          <w:szCs w:val="22"/>
        </w:rPr>
        <w:t>a</w:t>
      </w:r>
      <w:r w:rsidR="00354EC5">
        <w:rPr>
          <w:rFonts w:ascii="맑은 고딕" w:eastAsia="맑은 고딕" w:hAnsi="맑은 고딕" w:cs="Arial"/>
          <w:sz w:val="22"/>
          <w:szCs w:val="22"/>
        </w:rPr>
        <w:t>nel</w:t>
      </w:r>
      <w:r w:rsidR="008924C5">
        <w:rPr>
          <w:rFonts w:ascii="맑은 고딕" w:eastAsia="맑은 고딕" w:hAnsi="맑은 고딕" w:cs="Arial" w:hint="eastAsia"/>
          <w:sz w:val="22"/>
          <w:szCs w:val="22"/>
        </w:rPr>
        <w:t xml:space="preserve">의 설치각도는 </w:t>
      </w:r>
      <w:r w:rsidR="008924C5">
        <w:rPr>
          <w:rFonts w:ascii="맑은 고딕" w:eastAsia="맑은 고딕" w:hAnsi="맑은 고딕" w:cs="Arial"/>
          <w:sz w:val="22"/>
          <w:szCs w:val="22"/>
        </w:rPr>
        <w:t>10도와 32도이다.</w:t>
      </w:r>
    </w:p>
    <w:p w14:paraId="4743730F" w14:textId="77777777" w:rsidR="00CC62E2" w:rsidRDefault="008924C5" w:rsidP="00916D73">
      <w:pPr>
        <w:pStyle w:val="af8"/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 w:hint="eastAsia"/>
          <w:sz w:val="22"/>
          <w:szCs w:val="22"/>
        </w:rPr>
        <w:t>F</w:t>
      </w:r>
      <w:r>
        <w:rPr>
          <w:rFonts w:ascii="맑은 고딕" w:eastAsia="맑은 고딕" w:hAnsi="맑은 고딕" w:cs="Arial"/>
          <w:sz w:val="22"/>
          <w:szCs w:val="22"/>
        </w:rPr>
        <w:t xml:space="preserve">loating </w:t>
      </w:r>
      <w:r>
        <w:rPr>
          <w:rFonts w:ascii="맑은 고딕" w:eastAsia="맑은 고딕" w:hAnsi="맑은 고딕" w:cs="Arial" w:hint="eastAsia"/>
          <w:sz w:val="22"/>
          <w:szCs w:val="22"/>
        </w:rPr>
        <w:t>P</w:t>
      </w:r>
      <w:r>
        <w:rPr>
          <w:rFonts w:ascii="맑은 고딕" w:eastAsia="맑은 고딕" w:hAnsi="맑은 고딕" w:cs="Arial"/>
          <w:sz w:val="22"/>
          <w:szCs w:val="22"/>
        </w:rPr>
        <w:t>V (FPV)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는 </w:t>
      </w:r>
      <w:r>
        <w:rPr>
          <w:rFonts w:ascii="맑은 고딕" w:eastAsia="맑은 고딕" w:hAnsi="맑은 고딕" w:cs="Arial"/>
          <w:sz w:val="22"/>
          <w:szCs w:val="22"/>
        </w:rPr>
        <w:t>mooring system</w:t>
      </w:r>
      <w:r w:rsidR="00F47E63">
        <w:rPr>
          <w:rFonts w:ascii="맑은 고딕" w:eastAsia="맑은 고딕" w:hAnsi="맑은 고딕" w:cs="Arial" w:hint="eastAsia"/>
          <w:sz w:val="22"/>
          <w:szCs w:val="22"/>
        </w:rPr>
        <w:t xml:space="preserve">에 의해 </w:t>
      </w:r>
      <w:r>
        <w:rPr>
          <w:rFonts w:ascii="맑은 고딕" w:eastAsia="맑은 고딕" w:hAnsi="맑은 고딕" w:cs="Arial" w:hint="eastAsia"/>
          <w:sz w:val="22"/>
          <w:szCs w:val="22"/>
        </w:rPr>
        <w:t>지지</w:t>
      </w:r>
      <w:r w:rsidR="00F47E63">
        <w:rPr>
          <w:rFonts w:ascii="맑은 고딕" w:eastAsia="맑은 고딕" w:hAnsi="맑은 고딕" w:cs="Arial" w:hint="eastAsia"/>
          <w:sz w:val="22"/>
          <w:szCs w:val="22"/>
        </w:rPr>
        <w:t>되</w:t>
      </w:r>
      <w:r>
        <w:rPr>
          <w:rFonts w:ascii="맑은 고딕" w:eastAsia="맑은 고딕" w:hAnsi="맑은 고딕" w:cs="Arial" w:hint="eastAsia"/>
          <w:sz w:val="22"/>
          <w:szCs w:val="22"/>
        </w:rPr>
        <w:t>고 있으며,</w:t>
      </w:r>
      <w:r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FA4B4B">
        <w:rPr>
          <w:rFonts w:ascii="맑은 고딕" w:eastAsia="맑은 고딕" w:hAnsi="맑은 고딕" w:cs="Arial" w:hint="eastAsia"/>
          <w:sz w:val="22"/>
          <w:szCs w:val="22"/>
        </w:rPr>
        <w:t xml:space="preserve">파랑과 </w:t>
      </w:r>
      <w:r>
        <w:rPr>
          <w:rFonts w:ascii="맑은 고딕" w:eastAsia="맑은 고딕" w:hAnsi="맑은 고딕" w:cs="Arial" w:hint="eastAsia"/>
          <w:sz w:val="22"/>
          <w:szCs w:val="22"/>
        </w:rPr>
        <w:t>강풍</w:t>
      </w:r>
      <w:r w:rsidR="00FA4B4B">
        <w:rPr>
          <w:rFonts w:ascii="맑은 고딕" w:eastAsia="맑은 고딕" w:hAnsi="맑은 고딕" w:cs="Arial" w:hint="eastAsia"/>
          <w:sz w:val="22"/>
          <w:szCs w:val="22"/>
        </w:rPr>
        <w:t xml:space="preserve">의 영향을 받는 </w:t>
      </w:r>
      <w:r w:rsidR="00C129F1">
        <w:rPr>
          <w:rFonts w:ascii="맑은 고딕" w:eastAsia="맑은 고딕" w:hAnsi="맑은 고딕" w:cs="Arial"/>
          <w:sz w:val="22"/>
          <w:szCs w:val="22"/>
        </w:rPr>
        <w:t>mooring system</w:t>
      </w:r>
      <w:r w:rsidR="00C129F1">
        <w:rPr>
          <w:rFonts w:ascii="맑은 고딕" w:eastAsia="맑은 고딕" w:hAnsi="맑은 고딕" w:cs="Arial" w:hint="eastAsia"/>
          <w:sz w:val="22"/>
          <w:szCs w:val="22"/>
        </w:rPr>
        <w:t xml:space="preserve">을 포함한 전체 구조시스템의 </w:t>
      </w:r>
      <w:r w:rsidR="008E6E41">
        <w:rPr>
          <w:rFonts w:ascii="맑은 고딕" w:eastAsia="맑은 고딕" w:hAnsi="맑은 고딕" w:cs="Arial" w:hint="eastAsia"/>
          <w:sz w:val="22"/>
          <w:szCs w:val="22"/>
        </w:rPr>
        <w:t xml:space="preserve">안정성을 검토하기 위하여 </w:t>
      </w:r>
      <w:r w:rsidR="008E6E41">
        <w:rPr>
          <w:rFonts w:ascii="맑은 고딕" w:eastAsia="맑은 고딕" w:hAnsi="맑은 고딕" w:cs="Arial"/>
          <w:sz w:val="22"/>
          <w:szCs w:val="22"/>
        </w:rPr>
        <w:t xml:space="preserve">CFD </w:t>
      </w:r>
      <w:r w:rsidR="008E6E41">
        <w:rPr>
          <w:rFonts w:ascii="맑은 고딕" w:eastAsia="맑은 고딕" w:hAnsi="맑은 고딕" w:cs="Arial" w:hint="eastAsia"/>
          <w:sz w:val="22"/>
          <w:szCs w:val="22"/>
        </w:rPr>
        <w:t>해석을 수행</w:t>
      </w:r>
      <w:r w:rsidR="005B5D9D">
        <w:rPr>
          <w:rFonts w:ascii="맑은 고딕" w:eastAsia="맑은 고딕" w:hAnsi="맑은 고딕" w:cs="Arial" w:hint="eastAsia"/>
          <w:sz w:val="22"/>
          <w:szCs w:val="22"/>
        </w:rPr>
        <w:t xml:space="preserve">하고 </w:t>
      </w:r>
      <w:r w:rsidR="005B5D9D">
        <w:rPr>
          <w:rFonts w:ascii="맑은 고딕" w:eastAsia="맑은 고딕" w:hAnsi="맑은 고딕" w:cs="Arial"/>
          <w:sz w:val="22"/>
          <w:szCs w:val="22"/>
        </w:rPr>
        <w:t>FPV</w:t>
      </w:r>
      <w:r w:rsidR="005B5D9D">
        <w:rPr>
          <w:rFonts w:ascii="맑은 고딕" w:eastAsia="맑은 고딕" w:hAnsi="맑은 고딕" w:cs="Arial" w:hint="eastAsia"/>
          <w:sz w:val="22"/>
          <w:szCs w:val="22"/>
        </w:rPr>
        <w:t>에 작용하는 풍하중을 산정</w:t>
      </w:r>
      <w:r w:rsidR="00916D73">
        <w:rPr>
          <w:rFonts w:ascii="맑은 고딕" w:eastAsia="맑은 고딕" w:hAnsi="맑은 고딕" w:cs="Arial" w:hint="eastAsia"/>
          <w:sz w:val="22"/>
          <w:szCs w:val="22"/>
        </w:rPr>
        <w:t>한다.</w:t>
      </w:r>
      <w:r w:rsidR="00916D73" w:rsidRPr="008F4899">
        <w:rPr>
          <w:rFonts w:ascii="맑은 고딕" w:eastAsia="맑은 고딕" w:hAnsi="맑은 고딕" w:cs="Arial"/>
          <w:sz w:val="22"/>
          <w:szCs w:val="22"/>
        </w:rPr>
        <w:t xml:space="preserve"> 각 항목에 대한 세부내용은 다음과 같다.</w:t>
      </w:r>
    </w:p>
    <w:p w14:paraId="01A1D1C2" w14:textId="77777777" w:rsidR="001212C8" w:rsidRPr="008F4899" w:rsidRDefault="001212C8" w:rsidP="001212C8">
      <w:pPr>
        <w:pStyle w:val="af8"/>
        <w:spacing w:line="360" w:lineRule="auto"/>
        <w:rPr>
          <w:rFonts w:ascii="맑은 고딕" w:eastAsia="맑은 고딕" w:hAnsi="맑은 고딕" w:cs="Arial"/>
        </w:rPr>
      </w:pPr>
      <w:r w:rsidRPr="008F4899">
        <w:rPr>
          <w:rFonts w:ascii="맑은 고딕" w:eastAsia="맑은 고딕" w:hAnsi="맑은 고딕" w:cs="Arial"/>
          <w:b/>
          <w:bCs/>
          <w:sz w:val="26"/>
          <w:szCs w:val="26"/>
        </w:rPr>
        <w:t>2. 업무범위</w:t>
      </w:r>
    </w:p>
    <w:p w14:paraId="37F8A1A5" w14:textId="77777777" w:rsidR="00944A13" w:rsidRPr="008F4899" w:rsidRDefault="00916D73" w:rsidP="00724730">
      <w:pPr>
        <w:pStyle w:val="af8"/>
        <w:numPr>
          <w:ilvl w:val="0"/>
          <w:numId w:val="6"/>
        </w:numPr>
        <w:spacing w:line="360" w:lineRule="auto"/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 w:hint="eastAsia"/>
          <w:b/>
          <w:bCs/>
          <w:sz w:val="22"/>
          <w:szCs w:val="22"/>
        </w:rPr>
        <w:t>해석</w:t>
      </w:r>
      <w:r w:rsidR="00ED486B">
        <w:rPr>
          <w:rFonts w:ascii="맑은 고딕" w:eastAsia="맑은 고딕" w:hAnsi="맑은 고딕" w:cs="Arial" w:hint="eastAsia"/>
          <w:b/>
          <w:bCs/>
          <w:sz w:val="22"/>
          <w:szCs w:val="22"/>
        </w:rPr>
        <w:t xml:space="preserve"> 개요</w:t>
      </w:r>
    </w:p>
    <w:p w14:paraId="585E0A30" w14:textId="77777777" w:rsidR="00DD35CC" w:rsidRPr="00723DB2" w:rsidRDefault="00DD35CC" w:rsidP="00DD35CC">
      <w:pPr>
        <w:pStyle w:val="af8"/>
        <w:numPr>
          <w:ilvl w:val="0"/>
          <w:numId w:val="19"/>
        </w:numPr>
        <w:spacing w:line="360" w:lineRule="auto"/>
        <w:rPr>
          <w:rFonts w:ascii="맑은 고딕" w:eastAsia="맑은 고딕" w:hAnsi="맑은 고딕" w:cs="Arial"/>
          <w:b/>
          <w:bCs/>
          <w:sz w:val="22"/>
          <w:szCs w:val="22"/>
        </w:rPr>
      </w:pPr>
      <w:r w:rsidRPr="00723DB2">
        <w:rPr>
          <w:rFonts w:ascii="맑은 고딕" w:eastAsia="맑은 고딕" w:hAnsi="맑은 고딕" w:cs="Arial" w:hint="eastAsia"/>
          <w:b/>
          <w:bCs/>
          <w:sz w:val="22"/>
          <w:szCs w:val="22"/>
        </w:rPr>
        <w:lastRenderedPageBreak/>
        <w:t>해석의 목적</w:t>
      </w:r>
    </w:p>
    <w:p w14:paraId="2AB9B12D" w14:textId="77777777" w:rsidR="008E59EC" w:rsidRDefault="005B2487" w:rsidP="002B581C">
      <w:pPr>
        <w:pStyle w:val="af8"/>
        <w:spacing w:line="360" w:lineRule="auto"/>
        <w:ind w:left="927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 w:hint="eastAsia"/>
          <w:sz w:val="22"/>
          <w:szCs w:val="22"/>
        </w:rPr>
        <w:t>M</w:t>
      </w:r>
      <w:r>
        <w:rPr>
          <w:rFonts w:ascii="맑은 고딕" w:eastAsia="맑은 고딕" w:hAnsi="맑은 고딕" w:cs="Arial"/>
          <w:sz w:val="22"/>
          <w:szCs w:val="22"/>
        </w:rPr>
        <w:t>ooring system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에 의해 지지되는 수상태양광 구조물 </w:t>
      </w:r>
      <w:r>
        <w:rPr>
          <w:rFonts w:ascii="맑은 고딕" w:eastAsia="맑은 고딕" w:hAnsi="맑은 고딕" w:cs="Arial"/>
          <w:sz w:val="22"/>
          <w:szCs w:val="22"/>
        </w:rPr>
        <w:t>(FPV island)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의 파랑과 강풍에 </w:t>
      </w:r>
      <w:r w:rsidR="003754D3">
        <w:rPr>
          <w:rFonts w:ascii="맑은 고딕" w:eastAsia="맑은 고딕" w:hAnsi="맑은 고딕" w:cs="Arial" w:hint="eastAsia"/>
          <w:sz w:val="22"/>
          <w:szCs w:val="22"/>
        </w:rPr>
        <w:t>의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한 거동을 해석하고 </w:t>
      </w:r>
      <w:r>
        <w:rPr>
          <w:rFonts w:ascii="맑은 고딕" w:eastAsia="맑은 고딕" w:hAnsi="맑은 고딕" w:cs="Arial"/>
          <w:sz w:val="22"/>
          <w:szCs w:val="22"/>
        </w:rPr>
        <w:t>FPV</w:t>
      </w:r>
      <w:r>
        <w:rPr>
          <w:rFonts w:ascii="맑은 고딕" w:eastAsia="맑은 고딕" w:hAnsi="맑은 고딕" w:cs="Arial" w:hint="eastAsia"/>
          <w:sz w:val="22"/>
          <w:szCs w:val="22"/>
        </w:rPr>
        <w:t>에 작용하는 풍하중을 산정한다.</w:t>
      </w:r>
    </w:p>
    <w:p w14:paraId="30CEC7BE" w14:textId="77777777" w:rsidR="00844F58" w:rsidRPr="008F268E" w:rsidRDefault="00E44858" w:rsidP="00615DD3">
      <w:pPr>
        <w:pStyle w:val="af8"/>
        <w:numPr>
          <w:ilvl w:val="0"/>
          <w:numId w:val="19"/>
        </w:numPr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 w:rsidRPr="00615DD3">
        <w:rPr>
          <w:rFonts w:ascii="맑은 고딕" w:eastAsia="맑은 고딕" w:hAnsi="맑은 고딕" w:cs="Arial" w:hint="eastAsia"/>
          <w:b/>
          <w:bCs/>
          <w:sz w:val="22"/>
          <w:szCs w:val="22"/>
        </w:rPr>
        <w:t>해석</w:t>
      </w:r>
      <w:r w:rsidR="009E256A">
        <w:rPr>
          <w:rFonts w:ascii="맑은 고딕" w:eastAsia="맑은 고딕" w:hAnsi="맑은 고딕" w:cs="Arial" w:hint="eastAsia"/>
          <w:b/>
          <w:bCs/>
          <w:sz w:val="22"/>
          <w:szCs w:val="22"/>
        </w:rPr>
        <w:t xml:space="preserve">의 </w:t>
      </w:r>
      <w:r w:rsidR="00F4740D" w:rsidRPr="00615DD3">
        <w:rPr>
          <w:rFonts w:ascii="맑은 고딕" w:eastAsia="맑은 고딕" w:hAnsi="맑은 고딕" w:cs="Arial" w:hint="eastAsia"/>
          <w:b/>
          <w:bCs/>
          <w:sz w:val="22"/>
          <w:szCs w:val="22"/>
        </w:rPr>
        <w:t>방법</w:t>
      </w:r>
      <w:r w:rsidR="009E256A">
        <w:rPr>
          <w:rFonts w:ascii="맑은 고딕" w:eastAsia="맑은 고딕" w:hAnsi="맑은 고딕" w:cs="Arial" w:hint="eastAsia"/>
          <w:b/>
          <w:bCs/>
          <w:sz w:val="22"/>
          <w:szCs w:val="22"/>
        </w:rPr>
        <w:t>론</w:t>
      </w:r>
      <w:r w:rsidR="0082057C">
        <w:rPr>
          <w:rFonts w:ascii="맑은 고딕" w:eastAsia="맑은 고딕" w:hAnsi="맑은 고딕" w:cs="Arial" w:hint="eastAsia"/>
          <w:b/>
          <w:bCs/>
          <w:sz w:val="22"/>
          <w:szCs w:val="22"/>
        </w:rPr>
        <w:t xml:space="preserve"> 및 기술의 범위</w:t>
      </w:r>
    </w:p>
    <w:p w14:paraId="07D186F0" w14:textId="77777777" w:rsidR="00E163C2" w:rsidRPr="00E163C2" w:rsidRDefault="00820A42" w:rsidP="00E163C2">
      <w:pPr>
        <w:pStyle w:val="af8"/>
        <w:spacing w:line="360" w:lineRule="auto"/>
        <w:ind w:left="927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 w:hint="eastAsia"/>
          <w:sz w:val="22"/>
          <w:szCs w:val="22"/>
        </w:rPr>
        <w:t>구조물-파랑-바람의 상호작용 해석을 위해,</w:t>
      </w:r>
      <w:r>
        <w:rPr>
          <w:rFonts w:ascii="맑은 고딕" w:eastAsia="맑은 고딕" w:hAnsi="맑은 고딕" w:cs="Arial"/>
          <w:sz w:val="22"/>
          <w:szCs w:val="22"/>
        </w:rPr>
        <w:t xml:space="preserve"> </w:t>
      </w:r>
      <w:proofErr w:type="spellStart"/>
      <w:r w:rsidR="0015500A" w:rsidRPr="00820A42">
        <w:rPr>
          <w:rFonts w:ascii="맑은 고딕" w:eastAsia="맑은 고딕" w:hAnsi="맑은 고딕" w:cs="Arial" w:hint="eastAsia"/>
          <w:sz w:val="22"/>
          <w:szCs w:val="22"/>
        </w:rPr>
        <w:t>전산유체역학</w:t>
      </w:r>
      <w:proofErr w:type="spellEnd"/>
      <w:r w:rsidR="0015500A" w:rsidRPr="00820A42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E163C2">
        <w:rPr>
          <w:rFonts w:ascii="맑은 고딕" w:eastAsia="맑은 고딕" w:hAnsi="맑은 고딕" w:cs="Arial"/>
          <w:sz w:val="22"/>
          <w:szCs w:val="22"/>
        </w:rPr>
        <w:t>(</w:t>
      </w:r>
      <w:r w:rsidR="00E163C2" w:rsidRPr="00E163C2">
        <w:rPr>
          <w:rFonts w:ascii="맑은 고딕" w:eastAsia="맑은 고딕" w:hAnsi="맑은 고딕" w:cs="Arial"/>
          <w:sz w:val="22"/>
          <w:szCs w:val="22"/>
        </w:rPr>
        <w:t>Computational Fluid Dynamics;</w:t>
      </w:r>
    </w:p>
    <w:p w14:paraId="0C326089" w14:textId="77777777" w:rsidR="003D13F8" w:rsidRPr="003A7073" w:rsidRDefault="00E163C2" w:rsidP="003A7073">
      <w:pPr>
        <w:pStyle w:val="af8"/>
        <w:spacing w:line="360" w:lineRule="auto"/>
        <w:ind w:left="927"/>
        <w:rPr>
          <w:rFonts w:ascii="맑은 고딕" w:eastAsia="맑은 고딕" w:hAnsi="맑은 고딕" w:cs="Arial"/>
          <w:sz w:val="22"/>
          <w:szCs w:val="22"/>
        </w:rPr>
      </w:pPr>
      <w:r w:rsidRPr="00E163C2">
        <w:rPr>
          <w:rFonts w:ascii="맑은 고딕" w:eastAsia="맑은 고딕" w:hAnsi="맑은 고딕" w:cs="Arial"/>
          <w:sz w:val="22"/>
          <w:szCs w:val="22"/>
        </w:rPr>
        <w:t>CFD)</w:t>
      </w:r>
      <w:r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15500A" w:rsidRPr="00820A42">
        <w:rPr>
          <w:rFonts w:ascii="맑은 고딕" w:eastAsia="맑은 고딕" w:hAnsi="맑은 고딕" w:cs="Arial" w:hint="eastAsia"/>
          <w:sz w:val="22"/>
          <w:szCs w:val="22"/>
        </w:rPr>
        <w:t>기법을</w:t>
      </w:r>
      <w:r w:rsidR="0015500A" w:rsidRPr="00820A42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A91B92">
        <w:rPr>
          <w:rFonts w:ascii="맑은 고딕" w:eastAsia="맑은 고딕" w:hAnsi="맑은 고딕" w:cs="Arial" w:hint="eastAsia"/>
          <w:sz w:val="22"/>
          <w:szCs w:val="22"/>
        </w:rPr>
        <w:t>사용</w:t>
      </w:r>
      <w:r w:rsidR="0015500A">
        <w:rPr>
          <w:rFonts w:ascii="맑은 고딕" w:eastAsia="맑은 고딕" w:hAnsi="맑은 고딕" w:cs="Arial" w:hint="eastAsia"/>
          <w:sz w:val="22"/>
          <w:szCs w:val="22"/>
        </w:rPr>
        <w:t>한다.</w:t>
      </w:r>
      <w:r w:rsidR="0015500A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3522EC">
        <w:rPr>
          <w:rFonts w:ascii="맑은 고딕" w:eastAsia="맑은 고딕" w:hAnsi="맑은 고딕" w:cs="Arial" w:hint="eastAsia"/>
          <w:sz w:val="22"/>
          <w:szCs w:val="22"/>
        </w:rPr>
        <w:t xml:space="preserve">물과 공기로 구성된 </w:t>
      </w:r>
      <w:r w:rsidR="00820A42">
        <w:rPr>
          <w:rFonts w:ascii="맑은 고딕" w:eastAsia="맑은 고딕" w:hAnsi="맑은 고딕" w:cs="Arial" w:hint="eastAsia"/>
          <w:sz w:val="22"/>
          <w:szCs w:val="22"/>
        </w:rPr>
        <w:t>다상</w:t>
      </w:r>
      <w:r w:rsidR="0015500A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proofErr w:type="spellStart"/>
      <w:r w:rsidR="00820A42">
        <w:rPr>
          <w:rFonts w:ascii="맑은 고딕" w:eastAsia="맑은 고딕" w:hAnsi="맑은 고딕" w:cs="Arial" w:hint="eastAsia"/>
          <w:sz w:val="22"/>
          <w:szCs w:val="22"/>
        </w:rPr>
        <w:t>유동장</w:t>
      </w:r>
      <w:proofErr w:type="spellEnd"/>
      <w:r w:rsidR="0015500A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15500A">
        <w:rPr>
          <w:rFonts w:ascii="맑은 고딕" w:eastAsia="맑은 고딕" w:hAnsi="맑은 고딕" w:cs="Arial"/>
          <w:sz w:val="22"/>
          <w:szCs w:val="22"/>
        </w:rPr>
        <w:t>(Multiphase Flow)</w:t>
      </w:r>
      <w:r w:rsidR="00820A42">
        <w:rPr>
          <w:rFonts w:ascii="맑은 고딕" w:eastAsia="맑은 고딕" w:hAnsi="맑은 고딕" w:cs="Arial" w:hint="eastAsia"/>
          <w:sz w:val="22"/>
          <w:szCs w:val="22"/>
        </w:rPr>
        <w:t>을 구성</w:t>
      </w:r>
      <w:r w:rsidR="0015500A">
        <w:rPr>
          <w:rFonts w:ascii="맑은 고딕" w:eastAsia="맑은 고딕" w:hAnsi="맑은 고딕" w:cs="Arial" w:hint="eastAsia"/>
          <w:sz w:val="22"/>
          <w:szCs w:val="22"/>
        </w:rPr>
        <w:t>하고,</w:t>
      </w:r>
      <w:r w:rsidR="0015500A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3522EC">
        <w:rPr>
          <w:rFonts w:ascii="맑은 고딕" w:eastAsia="맑은 고딕" w:hAnsi="맑은 고딕" w:cs="Arial" w:hint="eastAsia"/>
          <w:sz w:val="22"/>
          <w:szCs w:val="22"/>
        </w:rPr>
        <w:t xml:space="preserve">자유수면의 변화는 </w:t>
      </w:r>
      <w:r w:rsidR="003522EC">
        <w:rPr>
          <w:rFonts w:ascii="맑은 고딕" w:eastAsia="맑은 고딕" w:hAnsi="맑은 고딕" w:cs="Arial"/>
          <w:sz w:val="22"/>
          <w:szCs w:val="22"/>
        </w:rPr>
        <w:t xml:space="preserve">Volume of Fluid (VOF) </w:t>
      </w:r>
      <w:r w:rsidR="003522EC">
        <w:rPr>
          <w:rFonts w:ascii="맑은 고딕" w:eastAsia="맑은 고딕" w:hAnsi="맑은 고딕" w:cs="Arial" w:hint="eastAsia"/>
          <w:sz w:val="22"/>
          <w:szCs w:val="22"/>
        </w:rPr>
        <w:t>방법을 사용</w:t>
      </w:r>
      <w:r w:rsidR="009523F3">
        <w:rPr>
          <w:rFonts w:ascii="맑은 고딕" w:eastAsia="맑은 고딕" w:hAnsi="맑은 고딕" w:cs="Arial" w:hint="eastAsia"/>
          <w:sz w:val="22"/>
          <w:szCs w:val="22"/>
        </w:rPr>
        <w:t>한다.</w:t>
      </w:r>
      <w:r w:rsidR="009523F3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4A33B3">
        <w:rPr>
          <w:rFonts w:ascii="맑은 고딕" w:eastAsia="맑은 고딕" w:hAnsi="맑은 고딕" w:cs="Arial" w:hint="eastAsia"/>
          <w:sz w:val="22"/>
          <w:szCs w:val="22"/>
        </w:rPr>
        <w:t xml:space="preserve">유동장은 </w:t>
      </w:r>
      <w:r w:rsidR="004A33B3">
        <w:rPr>
          <w:rFonts w:ascii="맑은 고딕" w:eastAsia="맑은 고딕" w:hAnsi="맑은 고딕" w:cs="Arial"/>
          <w:sz w:val="22"/>
          <w:szCs w:val="22"/>
        </w:rPr>
        <w:t>Navier-Stoke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>s</w:t>
      </w:r>
      <w:r w:rsidR="004A33B3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 xml:space="preserve">식을 </w:t>
      </w:r>
      <w:r w:rsidR="004A33B3">
        <w:rPr>
          <w:rFonts w:ascii="맑은 고딕" w:eastAsia="맑은 고딕" w:hAnsi="맑은 고딕" w:cs="Arial"/>
          <w:sz w:val="22"/>
          <w:szCs w:val="22"/>
        </w:rPr>
        <w:t>사용하</w:t>
      </w:r>
      <w:r w:rsidR="004A33B3">
        <w:rPr>
          <w:rFonts w:ascii="맑은 고딕" w:eastAsia="맑은 고딕" w:hAnsi="맑은 고딕" w:cs="Arial" w:hint="eastAsia"/>
          <w:sz w:val="22"/>
          <w:szCs w:val="22"/>
        </w:rPr>
        <w:t xml:space="preserve">여 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>해를 구한다.</w:t>
      </w:r>
      <w:r w:rsidR="003657B1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4A33B3">
        <w:rPr>
          <w:rFonts w:ascii="맑은 고딕" w:eastAsia="맑은 고딕" w:hAnsi="맑은 고딕" w:cs="Arial" w:hint="eastAsia"/>
          <w:sz w:val="22"/>
          <w:szCs w:val="22"/>
        </w:rPr>
        <w:t xml:space="preserve">다상 유동장에서의 난류 </w:t>
      </w:r>
      <w:r w:rsidR="00155210">
        <w:rPr>
          <w:rFonts w:ascii="맑은 고딕" w:eastAsia="맑은 고딕" w:hAnsi="맑은 고딕" w:cs="Arial" w:hint="eastAsia"/>
          <w:sz w:val="22"/>
          <w:szCs w:val="22"/>
        </w:rPr>
        <w:t xml:space="preserve">현상은 </w:t>
      </w:r>
      <w:r w:rsidR="004A33B3">
        <w:rPr>
          <w:rFonts w:ascii="맑은 고딕" w:eastAsia="맑은 고딕" w:hAnsi="맑은 고딕" w:cs="Arial"/>
          <w:sz w:val="22"/>
          <w:szCs w:val="22"/>
        </w:rPr>
        <w:t xml:space="preserve">k-w SST </w:t>
      </w:r>
      <w:r w:rsidR="004A33B3">
        <w:rPr>
          <w:rFonts w:ascii="맑은 고딕" w:eastAsia="맑은 고딕" w:hAnsi="맑은 고딕" w:cs="Arial" w:hint="eastAsia"/>
          <w:sz w:val="22"/>
          <w:szCs w:val="22"/>
        </w:rPr>
        <w:t>방법을 사용</w:t>
      </w:r>
      <w:r w:rsidR="00155210">
        <w:rPr>
          <w:rFonts w:ascii="맑은 고딕" w:eastAsia="맑은 고딕" w:hAnsi="맑은 고딕" w:cs="Arial" w:hint="eastAsia"/>
          <w:sz w:val="22"/>
          <w:szCs w:val="22"/>
        </w:rPr>
        <w:t>하여 U</w:t>
      </w:r>
      <w:r w:rsidR="00155210">
        <w:rPr>
          <w:rFonts w:ascii="맑은 고딕" w:eastAsia="맑은 고딕" w:hAnsi="맑은 고딕" w:cs="Arial"/>
          <w:sz w:val="22"/>
          <w:szCs w:val="22"/>
        </w:rPr>
        <w:t xml:space="preserve">RANS </w:t>
      </w:r>
      <w:r w:rsidR="00155210">
        <w:rPr>
          <w:rFonts w:ascii="맑은 고딕" w:eastAsia="맑은 고딕" w:hAnsi="맑은 고딕" w:cs="Arial" w:hint="eastAsia"/>
          <w:sz w:val="22"/>
          <w:szCs w:val="22"/>
        </w:rPr>
        <w:t>방정식을 사용한다.</w:t>
      </w:r>
      <w:r w:rsidR="00155210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BA1AD5">
        <w:rPr>
          <w:rFonts w:ascii="맑은 고딕" w:eastAsia="맑은 고딕" w:hAnsi="맑은 고딕" w:cs="Arial" w:hint="eastAsia"/>
          <w:sz w:val="22"/>
          <w:szCs w:val="22"/>
        </w:rPr>
        <w:t>공기는 중립상태의 대기경계층으로 모형화하고,</w:t>
      </w:r>
      <w:r w:rsidR="00BA1AD5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2C368B">
        <w:rPr>
          <w:rFonts w:ascii="맑은 고딕" w:eastAsia="맑은 고딕" w:hAnsi="맑은 고딕" w:cs="Arial" w:hint="eastAsia"/>
          <w:sz w:val="22"/>
          <w:szCs w:val="22"/>
        </w:rPr>
        <w:t>파랑</w:t>
      </w:r>
      <w:r w:rsidR="00BA1AD5">
        <w:rPr>
          <w:rFonts w:ascii="맑은 고딕" w:eastAsia="맑은 고딕" w:hAnsi="맑은 고딕" w:cs="Arial" w:hint="eastAsia"/>
          <w:sz w:val="22"/>
          <w:szCs w:val="22"/>
        </w:rPr>
        <w:t>의</w:t>
      </w:r>
      <w:r w:rsidR="00C570C4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2C368B">
        <w:rPr>
          <w:rFonts w:ascii="맑은 고딕" w:eastAsia="맑은 고딕" w:hAnsi="맑은 고딕" w:cs="Arial" w:hint="eastAsia"/>
          <w:sz w:val="22"/>
          <w:szCs w:val="22"/>
        </w:rPr>
        <w:t xml:space="preserve">생성 및 감쇄에는 </w:t>
      </w:r>
      <w:r w:rsidR="009B1CD0">
        <w:rPr>
          <w:rFonts w:ascii="맑은 고딕" w:eastAsia="맑은 고딕" w:hAnsi="맑은 고딕" w:cs="Arial" w:hint="eastAsia"/>
          <w:sz w:val="22"/>
          <w:szCs w:val="22"/>
        </w:rPr>
        <w:t xml:space="preserve">파랑완화방식을 </w:t>
      </w:r>
      <w:r w:rsidR="002C368B">
        <w:rPr>
          <w:rFonts w:ascii="맑은 고딕" w:eastAsia="맑은 고딕" w:hAnsi="맑은 고딕" w:cs="Arial" w:hint="eastAsia"/>
          <w:sz w:val="22"/>
          <w:szCs w:val="22"/>
        </w:rPr>
        <w:t>사용한다.</w:t>
      </w:r>
      <w:r w:rsidR="003B6C97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>구조물</w:t>
      </w:r>
      <w:r w:rsidR="00AB7AB9">
        <w:rPr>
          <w:rFonts w:ascii="맑은 고딕" w:eastAsia="맑은 고딕" w:hAnsi="맑은 고딕" w:cs="Arial" w:hint="eastAsia"/>
          <w:sz w:val="22"/>
          <w:szCs w:val="22"/>
        </w:rPr>
        <w:t xml:space="preserve">의 상호작용을 고려하기 위하여 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 xml:space="preserve">강체 거동을 하는 개별 </w:t>
      </w:r>
      <w:r w:rsidR="003657B1">
        <w:rPr>
          <w:rFonts w:ascii="맑은 고딕" w:eastAsia="맑은 고딕" w:hAnsi="맑은 고딕" w:cs="Arial"/>
          <w:sz w:val="22"/>
          <w:szCs w:val="22"/>
        </w:rPr>
        <w:t xml:space="preserve">Unit 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 xml:space="preserve">구조물과 </w:t>
      </w:r>
      <w:r w:rsidR="003657B1">
        <w:rPr>
          <w:rFonts w:ascii="맑은 고딕" w:eastAsia="맑은 고딕" w:hAnsi="맑은 고딕" w:cs="Arial"/>
          <w:sz w:val="22"/>
          <w:szCs w:val="22"/>
        </w:rPr>
        <w:t>Mooring System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 xml:space="preserve">으로 </w:t>
      </w:r>
      <w:r w:rsidR="00AB7AB9">
        <w:rPr>
          <w:rFonts w:ascii="맑은 고딕" w:eastAsia="맑은 고딕" w:hAnsi="맑은 고딕" w:cs="Arial" w:hint="eastAsia"/>
          <w:sz w:val="22"/>
          <w:szCs w:val="22"/>
        </w:rPr>
        <w:t xml:space="preserve">전체 구조물을 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>구성</w:t>
      </w:r>
      <w:r w:rsidR="00AB7AB9">
        <w:rPr>
          <w:rFonts w:ascii="맑은 고딕" w:eastAsia="맑은 고딕" w:hAnsi="맑은 고딕" w:cs="Arial" w:hint="eastAsia"/>
          <w:sz w:val="22"/>
          <w:szCs w:val="22"/>
        </w:rPr>
        <w:t>한다.</w:t>
      </w:r>
      <w:r w:rsidR="00AB7AB9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AB7AB9">
        <w:rPr>
          <w:rFonts w:ascii="맑은 고딕" w:eastAsia="맑은 고딕" w:hAnsi="맑은 고딕" w:cs="Arial" w:hint="eastAsia"/>
          <w:sz w:val="22"/>
          <w:szCs w:val="22"/>
        </w:rPr>
        <w:t xml:space="preserve">특히 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>구조물</w:t>
      </w:r>
      <w:r w:rsidR="00AB7AB9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AB7AB9">
        <w:rPr>
          <w:rFonts w:ascii="맑은 고딕" w:eastAsia="맑은 고딕" w:hAnsi="맑은 고딕" w:cs="Arial"/>
          <w:sz w:val="22"/>
          <w:szCs w:val="22"/>
        </w:rPr>
        <w:t>Unit</w:t>
      </w:r>
      <w:r w:rsidR="003657B1">
        <w:rPr>
          <w:rFonts w:ascii="맑은 고딕" w:eastAsia="맑은 고딕" w:hAnsi="맑은 고딕" w:cs="Arial" w:hint="eastAsia"/>
          <w:sz w:val="22"/>
          <w:szCs w:val="22"/>
        </w:rPr>
        <w:t xml:space="preserve">은 </w:t>
      </w:r>
      <w:r w:rsidR="00AB7AB9">
        <w:rPr>
          <w:rFonts w:ascii="맑은 고딕" w:eastAsia="맑은 고딕" w:hAnsi="맑은 고딕" w:cs="Arial" w:hint="eastAsia"/>
          <w:sz w:val="22"/>
          <w:szCs w:val="22"/>
        </w:rPr>
        <w:t xml:space="preserve">효율적인 해석을 위하여 </w:t>
      </w:r>
      <w:r w:rsidR="003657B1">
        <w:rPr>
          <w:rFonts w:ascii="맑은 고딕" w:eastAsia="맑은 고딕" w:hAnsi="맑은 고딕" w:cs="Arial"/>
          <w:sz w:val="22"/>
          <w:szCs w:val="22"/>
        </w:rPr>
        <w:t>Overset Mesh</w:t>
      </w:r>
      <w:r w:rsidR="00AB7AB9">
        <w:rPr>
          <w:rFonts w:ascii="맑은 고딕" w:eastAsia="맑은 고딕" w:hAnsi="맑은 고딕" w:cs="Arial" w:hint="eastAsia"/>
          <w:sz w:val="22"/>
          <w:szCs w:val="22"/>
        </w:rPr>
        <w:t>를 사용하여 거동을 모사한다.</w:t>
      </w:r>
      <w:r w:rsidR="00E47210">
        <w:rPr>
          <w:rFonts w:ascii="맑은 고딕" w:eastAsia="맑은 고딕" w:hAnsi="맑은 고딕" w:cs="Arial"/>
          <w:sz w:val="22"/>
          <w:szCs w:val="22"/>
        </w:rPr>
        <w:t xml:space="preserve"> Mooring System</w:t>
      </w:r>
      <w:r w:rsidR="00E47210">
        <w:rPr>
          <w:rFonts w:ascii="맑은 고딕" w:eastAsia="맑은 고딕" w:hAnsi="맑은 고딕" w:cs="Arial" w:hint="eastAsia"/>
          <w:sz w:val="22"/>
          <w:szCs w:val="22"/>
        </w:rPr>
        <w:t xml:space="preserve">은 </w:t>
      </w:r>
      <w:r w:rsidR="00EA737B">
        <w:rPr>
          <w:rFonts w:ascii="맑은 고딕" w:eastAsia="맑은 고딕" w:hAnsi="맑은 고딕" w:cs="Arial" w:hint="eastAsia"/>
          <w:sz w:val="22"/>
          <w:szCs w:val="22"/>
        </w:rPr>
        <w:t xml:space="preserve">파랑과 </w:t>
      </w:r>
      <w:r w:rsidR="00E47210">
        <w:rPr>
          <w:rFonts w:ascii="맑은 고딕" w:eastAsia="맑은 고딕" w:hAnsi="맑은 고딕" w:cs="Arial" w:hint="eastAsia"/>
          <w:sz w:val="22"/>
          <w:szCs w:val="22"/>
        </w:rPr>
        <w:t>조류</w:t>
      </w:r>
      <w:r w:rsidR="00EA737B">
        <w:rPr>
          <w:rFonts w:ascii="맑은 고딕" w:eastAsia="맑은 고딕" w:hAnsi="맑은 고딕" w:cs="Arial" w:hint="eastAsia"/>
          <w:sz w:val="22"/>
          <w:szCs w:val="22"/>
        </w:rPr>
        <w:t>의 영향</w:t>
      </w:r>
      <w:r w:rsidR="00E47210">
        <w:rPr>
          <w:rFonts w:ascii="맑은 고딕" w:eastAsia="맑은 고딕" w:hAnsi="맑은 고딕" w:cs="Arial" w:hint="eastAsia"/>
          <w:sz w:val="22"/>
          <w:szCs w:val="22"/>
        </w:rPr>
        <w:t>을 받</w:t>
      </w:r>
      <w:r w:rsidR="00EA737B">
        <w:rPr>
          <w:rFonts w:ascii="맑은 고딕" w:eastAsia="맑은 고딕" w:hAnsi="맑은 고딕" w:cs="Arial" w:hint="eastAsia"/>
          <w:sz w:val="22"/>
          <w:szCs w:val="22"/>
        </w:rPr>
        <w:t>는</w:t>
      </w:r>
      <w:r w:rsidR="00E47210">
        <w:rPr>
          <w:rFonts w:ascii="맑은 고딕" w:eastAsia="맑은 고딕" w:hAnsi="맑은 고딕" w:cs="Arial" w:hint="eastAsia"/>
          <w:sz w:val="22"/>
          <w:szCs w:val="22"/>
        </w:rPr>
        <w:t xml:space="preserve"> 탄성 현수선 요소를 사</w:t>
      </w:r>
      <w:r w:rsidR="005A5DCE">
        <w:rPr>
          <w:rFonts w:ascii="맑은 고딕" w:eastAsia="맑은 고딕" w:hAnsi="맑은 고딕" w:cs="Arial" w:hint="eastAsia"/>
          <w:sz w:val="22"/>
          <w:szCs w:val="22"/>
        </w:rPr>
        <w:t>용하며,</w:t>
      </w:r>
      <w:r w:rsidR="005A5DCE">
        <w:rPr>
          <w:rFonts w:ascii="맑은 고딕" w:eastAsia="맑은 고딕" w:hAnsi="맑은 고딕" w:cs="Arial"/>
          <w:sz w:val="22"/>
          <w:szCs w:val="22"/>
        </w:rPr>
        <w:t xml:space="preserve"> Torsional </w:t>
      </w:r>
      <w:r w:rsidR="005A5DCE">
        <w:rPr>
          <w:rFonts w:ascii="맑은 고딕" w:eastAsia="맑은 고딕" w:hAnsi="맑은 고딕" w:cs="Arial" w:hint="eastAsia"/>
          <w:sz w:val="22"/>
          <w:szCs w:val="22"/>
        </w:rPr>
        <w:t>강성은 무시한다</w:t>
      </w:r>
      <w:r w:rsidR="00E47210">
        <w:rPr>
          <w:rFonts w:ascii="맑은 고딕" w:eastAsia="맑은 고딕" w:hAnsi="맑은 고딕" w:cs="Arial" w:hint="eastAsia"/>
          <w:sz w:val="22"/>
          <w:szCs w:val="22"/>
        </w:rPr>
        <w:t>.</w:t>
      </w:r>
    </w:p>
    <w:p w14:paraId="03AE15DB" w14:textId="77777777" w:rsidR="003934F5" w:rsidRDefault="003934F5" w:rsidP="00860196">
      <w:pPr>
        <w:pStyle w:val="af8"/>
        <w:spacing w:line="360" w:lineRule="auto"/>
        <w:rPr>
          <w:rFonts w:ascii="맑은 고딕" w:eastAsia="맑은 고딕" w:hAnsi="맑은 고딕" w:cs="Arial"/>
          <w:sz w:val="22"/>
          <w:szCs w:val="22"/>
        </w:rPr>
      </w:pPr>
    </w:p>
    <w:p w14:paraId="48891ADF" w14:textId="77777777" w:rsidR="003934F5" w:rsidRDefault="003934F5" w:rsidP="00DE7F26">
      <w:pPr>
        <w:pStyle w:val="af8"/>
        <w:numPr>
          <w:ilvl w:val="0"/>
          <w:numId w:val="6"/>
        </w:numPr>
        <w:spacing w:line="360" w:lineRule="auto"/>
        <w:rPr>
          <w:rFonts w:ascii="맑은 고딕" w:eastAsia="맑은 고딕" w:hAnsi="맑은 고딕"/>
          <w:b/>
          <w:bCs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해석조건</w:t>
      </w:r>
    </w:p>
    <w:p w14:paraId="4ED8AC36" w14:textId="77777777" w:rsidR="009606D7" w:rsidRDefault="00A4490C" w:rsidP="00840C9C">
      <w:pPr>
        <w:pStyle w:val="af8"/>
        <w:numPr>
          <w:ilvl w:val="0"/>
          <w:numId w:val="18"/>
        </w:numPr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 w:hint="eastAsia"/>
          <w:sz w:val="22"/>
          <w:szCs w:val="22"/>
        </w:rPr>
        <w:t xml:space="preserve">한 개의 </w:t>
      </w:r>
      <w:r w:rsidR="00840C9C">
        <w:rPr>
          <w:rFonts w:ascii="맑은 고딕" w:eastAsia="맑은 고딕" w:hAnsi="맑은 고딕" w:cs="Arial"/>
          <w:sz w:val="22"/>
          <w:szCs w:val="22"/>
        </w:rPr>
        <w:t xml:space="preserve">FPV </w:t>
      </w:r>
      <w:r>
        <w:rPr>
          <w:rFonts w:ascii="맑은 고딕" w:eastAsia="맑은 고딕" w:hAnsi="맑은 고딕" w:cs="Arial" w:hint="eastAsia"/>
          <w:sz w:val="22"/>
          <w:szCs w:val="22"/>
        </w:rPr>
        <w:t>블록을 대상으로 해석을 수행한다.</w:t>
      </w:r>
      <w:r>
        <w:rPr>
          <w:rFonts w:ascii="맑은 고딕" w:eastAsia="맑은 고딕" w:hAnsi="맑은 고딕" w:cs="Arial"/>
          <w:sz w:val="22"/>
          <w:szCs w:val="22"/>
        </w:rPr>
        <w:t xml:space="preserve"> </w:t>
      </w:r>
      <w:r>
        <w:rPr>
          <w:rFonts w:ascii="맑은 고딕" w:eastAsia="맑은 고딕" w:hAnsi="맑은 고딕" w:cs="Arial" w:hint="eastAsia"/>
          <w:sz w:val="22"/>
          <w:szCs w:val="22"/>
        </w:rPr>
        <w:t>대상 구조물은 발주처와의 협의에 의해 선정한다.</w:t>
      </w:r>
      <w:r>
        <w:rPr>
          <w:rFonts w:ascii="맑은 고딕" w:eastAsia="맑은 고딕" w:hAnsi="맑은 고딕" w:cs="Arial"/>
          <w:sz w:val="22"/>
          <w:szCs w:val="22"/>
        </w:rPr>
        <w:t xml:space="preserve"> FPV 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블록은 여러 개의 </w:t>
      </w:r>
      <w:r>
        <w:rPr>
          <w:rFonts w:ascii="맑은 고딕" w:eastAsia="맑은 고딕" w:hAnsi="맑은 고딕" w:cs="Arial"/>
          <w:sz w:val="22"/>
          <w:szCs w:val="22"/>
        </w:rPr>
        <w:t>FPV unit</w:t>
      </w:r>
      <w:r>
        <w:rPr>
          <w:rFonts w:ascii="맑은 고딕" w:eastAsia="맑은 고딕" w:hAnsi="맑은 고딕" w:cs="Arial" w:hint="eastAsia"/>
          <w:sz w:val="22"/>
          <w:szCs w:val="22"/>
        </w:rPr>
        <w:t>으로 구성되며,</w:t>
      </w:r>
      <w:r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4B31A1">
        <w:rPr>
          <w:rFonts w:ascii="맑은 고딕" w:eastAsia="맑은 고딕" w:hAnsi="맑은 고딕" w:cs="Arial"/>
          <w:sz w:val="22"/>
          <w:szCs w:val="22"/>
        </w:rPr>
        <w:t>unit</w:t>
      </w:r>
      <w:r w:rsidR="004B31A1">
        <w:rPr>
          <w:rFonts w:ascii="맑은 고딕" w:eastAsia="맑은 고딕" w:hAnsi="맑은 고딕" w:cs="Arial" w:hint="eastAsia"/>
          <w:sz w:val="22"/>
          <w:szCs w:val="22"/>
        </w:rPr>
        <w:t xml:space="preserve">과 </w:t>
      </w:r>
      <w:r w:rsidR="004B31A1">
        <w:rPr>
          <w:rFonts w:ascii="맑은 고딕" w:eastAsia="맑은 고딕" w:hAnsi="맑은 고딕" w:cs="Arial"/>
          <w:sz w:val="22"/>
          <w:szCs w:val="22"/>
        </w:rPr>
        <w:t>unit</w:t>
      </w:r>
      <w:r w:rsidR="004B31A1">
        <w:rPr>
          <w:rFonts w:ascii="맑은 고딕" w:eastAsia="맑은 고딕" w:hAnsi="맑은 고딕" w:cs="Arial" w:hint="eastAsia"/>
          <w:sz w:val="22"/>
          <w:szCs w:val="22"/>
        </w:rPr>
        <w:t xml:space="preserve">은 </w:t>
      </w:r>
      <w:r w:rsidR="00C01231">
        <w:rPr>
          <w:rFonts w:ascii="맑은 고딕" w:eastAsia="맑은 고딕" w:hAnsi="맑은 고딕" w:cs="Arial"/>
          <w:sz w:val="22"/>
          <w:szCs w:val="22"/>
        </w:rPr>
        <w:t>pin</w:t>
      </w:r>
      <w:r w:rsidR="00C01231">
        <w:rPr>
          <w:rFonts w:ascii="맑은 고딕" w:eastAsia="맑은 고딕" w:hAnsi="맑은 고딕" w:cs="Arial" w:hint="eastAsia"/>
          <w:sz w:val="22"/>
          <w:szCs w:val="22"/>
        </w:rPr>
        <w:t>으로 연결되었다고 가정</w:t>
      </w:r>
      <w:r w:rsidR="008C4CE8">
        <w:rPr>
          <w:rFonts w:ascii="맑은 고딕" w:eastAsia="맑은 고딕" w:hAnsi="맑은 고딕" w:cs="Arial" w:hint="eastAsia"/>
          <w:sz w:val="22"/>
          <w:szCs w:val="22"/>
        </w:rPr>
        <w:t>한다.</w:t>
      </w:r>
      <w:r w:rsidR="00ED7BCA">
        <w:rPr>
          <w:rFonts w:ascii="맑은 고딕" w:eastAsia="맑은 고딕" w:hAnsi="맑은 고딕" w:cs="Arial"/>
          <w:sz w:val="22"/>
          <w:szCs w:val="22"/>
        </w:rPr>
        <w:t xml:space="preserve"> 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각각의 </w:t>
      </w:r>
      <w:r>
        <w:rPr>
          <w:rFonts w:ascii="맑은 고딕" w:eastAsia="맑은 고딕" w:hAnsi="맑은 고딕" w:cs="Arial"/>
          <w:sz w:val="22"/>
          <w:szCs w:val="22"/>
        </w:rPr>
        <w:t>unit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은 </w:t>
      </w:r>
      <w:r w:rsidR="00725FBA">
        <w:rPr>
          <w:rFonts w:ascii="맑은 고딕" w:eastAsia="맑은 고딕" w:hAnsi="맑은 고딕" w:cs="Arial"/>
          <w:sz w:val="22"/>
          <w:szCs w:val="22"/>
        </w:rPr>
        <w:t xml:space="preserve">파랑의 </w:t>
      </w:r>
      <w:r w:rsidR="00725FBA">
        <w:rPr>
          <w:rFonts w:ascii="맑은 고딕" w:eastAsia="맑은 고딕" w:hAnsi="맑은 고딕" w:cs="Arial" w:hint="eastAsia"/>
          <w:sz w:val="22"/>
          <w:szCs w:val="22"/>
        </w:rPr>
        <w:t>진행방향</w:t>
      </w:r>
      <w:r w:rsidR="00F1479A">
        <w:rPr>
          <w:rFonts w:ascii="맑은 고딕" w:eastAsia="맑은 고딕" w:hAnsi="맑은 고딕" w:cs="Arial" w:hint="eastAsia"/>
          <w:sz w:val="22"/>
          <w:szCs w:val="22"/>
        </w:rPr>
        <w:t xml:space="preserve">을 기준으로 </w:t>
      </w:r>
      <w:r w:rsidR="00F1479A">
        <w:rPr>
          <w:rFonts w:ascii="맑은 고딕" w:eastAsia="맑은 고딕" w:hAnsi="맑은 고딕" w:cs="Arial"/>
          <w:sz w:val="22"/>
          <w:szCs w:val="22"/>
        </w:rPr>
        <w:t>surge, hea</w:t>
      </w:r>
      <w:r w:rsidR="00F92695">
        <w:rPr>
          <w:rFonts w:ascii="맑은 고딕" w:eastAsia="맑은 고딕" w:hAnsi="맑은 고딕" w:cs="Arial"/>
          <w:sz w:val="22"/>
          <w:szCs w:val="22"/>
        </w:rPr>
        <w:t>ve</w:t>
      </w:r>
      <w:r w:rsidR="00F1479A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F1479A">
        <w:rPr>
          <w:rFonts w:ascii="맑은 고딕" w:eastAsia="맑은 고딕" w:hAnsi="맑은 고딕" w:cs="Arial" w:hint="eastAsia"/>
          <w:sz w:val="22"/>
          <w:szCs w:val="22"/>
        </w:rPr>
        <w:t xml:space="preserve">및 </w:t>
      </w:r>
      <w:r w:rsidR="00F1479A">
        <w:rPr>
          <w:rFonts w:ascii="맑은 고딕" w:eastAsia="맑은 고딕" w:hAnsi="맑은 고딕" w:cs="Arial"/>
          <w:sz w:val="22"/>
          <w:szCs w:val="22"/>
        </w:rPr>
        <w:t xml:space="preserve">pitch </w:t>
      </w:r>
      <w:r w:rsidR="00F1479A">
        <w:rPr>
          <w:rFonts w:ascii="맑은 고딕" w:eastAsia="맑은 고딕" w:hAnsi="맑은 고딕" w:cs="Arial" w:hint="eastAsia"/>
          <w:sz w:val="22"/>
          <w:szCs w:val="22"/>
        </w:rPr>
        <w:t>방향</w:t>
      </w:r>
      <w:r w:rsidR="00013419">
        <w:rPr>
          <w:rFonts w:ascii="맑은 고딕" w:eastAsia="맑은 고딕" w:hAnsi="맑은 고딕" w:cs="Arial" w:hint="eastAsia"/>
          <w:sz w:val="22"/>
          <w:szCs w:val="22"/>
        </w:rPr>
        <w:t xml:space="preserve">으로 </w:t>
      </w:r>
      <w:r>
        <w:rPr>
          <w:rFonts w:ascii="맑은 고딕" w:eastAsia="맑은 고딕" w:hAnsi="맑은 고딕" w:cs="Arial" w:hint="eastAsia"/>
          <w:sz w:val="22"/>
          <w:szCs w:val="22"/>
        </w:rPr>
        <w:t>강체 거동을 하는 것으로 가정</w:t>
      </w:r>
      <w:r w:rsidR="00C356FF">
        <w:rPr>
          <w:rFonts w:ascii="맑은 고딕" w:eastAsia="맑은 고딕" w:hAnsi="맑은 고딕" w:cs="Arial" w:hint="eastAsia"/>
          <w:sz w:val="22"/>
          <w:szCs w:val="22"/>
        </w:rPr>
        <w:t>하며,</w:t>
      </w:r>
      <w:r w:rsidR="002B6DA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2B6DAC">
        <w:rPr>
          <w:rFonts w:ascii="맑은 고딕" w:eastAsia="맑은 고딕" w:hAnsi="맑은 고딕" w:cs="Arial" w:hint="eastAsia"/>
          <w:sz w:val="22"/>
          <w:szCs w:val="22"/>
        </w:rPr>
        <w:t>파랑의 진행방향은</w:t>
      </w:r>
      <w:r w:rsidR="00BB4CA5">
        <w:rPr>
          <w:rFonts w:ascii="맑은 고딕" w:eastAsia="맑은 고딕" w:hAnsi="맑은 고딕" w:cs="Arial" w:hint="eastAsia"/>
          <w:sz w:val="22"/>
          <w:szCs w:val="22"/>
        </w:rPr>
        <w:t xml:space="preserve"> 다음 그림과 같이</w:t>
      </w:r>
      <w:r w:rsidR="002B6DAC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2B6DAC">
        <w:rPr>
          <w:rFonts w:ascii="맑은 고딕" w:eastAsia="맑은 고딕" w:hAnsi="맑은 고딕" w:cs="Arial"/>
          <w:sz w:val="22"/>
          <w:szCs w:val="22"/>
        </w:rPr>
        <w:t>Solar panel array</w:t>
      </w:r>
      <w:r w:rsidR="002B6DAC">
        <w:rPr>
          <w:rFonts w:ascii="맑은 고딕" w:eastAsia="맑은 고딕" w:hAnsi="맑은 고딕" w:cs="Arial" w:hint="eastAsia"/>
          <w:sz w:val="22"/>
          <w:szCs w:val="22"/>
        </w:rPr>
        <w:t>의 방향을 기준으로 두방향에 대하여 해석을 수행한다.</w:t>
      </w:r>
    </w:p>
    <w:p w14:paraId="69536D3B" w14:textId="597DCB26" w:rsidR="00AA54B0" w:rsidRDefault="00433077" w:rsidP="003B6717">
      <w:pPr>
        <w:pStyle w:val="af8"/>
        <w:spacing w:line="360" w:lineRule="auto"/>
        <w:ind w:left="800"/>
        <w:jc w:val="center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 w:hint="eastAsia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C90A481" wp14:editId="5F0EE541">
                <wp:simplePos x="0" y="0"/>
                <wp:positionH relativeFrom="column">
                  <wp:posOffset>4231640</wp:posOffset>
                </wp:positionH>
                <wp:positionV relativeFrom="paragraph">
                  <wp:posOffset>621665</wp:posOffset>
                </wp:positionV>
                <wp:extent cx="647700" cy="434340"/>
                <wp:effectExtent l="0" t="0" r="0" b="0"/>
                <wp:wrapNone/>
                <wp:docPr id="6020977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B0A42D" w14:textId="77777777" w:rsidR="00BF61E9" w:rsidRDefault="00BF61E9" w:rsidP="00F92BFF">
                            <w:pPr>
                              <w:jc w:val="center"/>
                              <w:rPr>
                                <w:rFonts w:eastAsia="맑은 고딕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Arial" w:hint="eastAsia"/>
                                <w:sz w:val="22"/>
                                <w:szCs w:val="22"/>
                                <w:lang w:eastAsia="ko-KR"/>
                              </w:rPr>
                              <w:t>s</w:t>
                            </w:r>
                            <w:r>
                              <w:rPr>
                                <w:rFonts w:ascii="맑은 고딕" w:eastAsia="맑은 고딕" w:hAnsi="맑은 고딕" w:cs="Arial"/>
                                <w:sz w:val="22"/>
                                <w:szCs w:val="22"/>
                                <w:lang w:eastAsia="ko-KR"/>
                              </w:rPr>
                              <w:t>urge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C90A48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3.2pt;margin-top:48.95pt;width:51pt;height:34.2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" stroked="f" strokeweight="1pt">
                <v:textbox>
                  <w:txbxContent>
                    <w:p w14:paraId="2AB0A42D" w14:textId="77777777" w:rsidR="00BF61E9" w:rsidRDefault="00BF61E9" w:rsidP="00F92BFF">
                      <w:pPr>
                        <w:jc w:val="center"/>
                        <w:rPr>
                          <w:rFonts w:eastAsia="맑은 고딕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Arial" w:hint="eastAsia"/>
                          <w:sz w:val="22"/>
                          <w:szCs w:val="22"/>
                          <w:lang w:eastAsia="ko-KR"/>
                        </w:rPr>
                        <w:t>s</w:t>
                      </w:r>
                      <w:r>
                        <w:rPr>
                          <w:rFonts w:ascii="맑은 고딕" w:eastAsia="맑은 고딕" w:hAnsi="맑은 고딕" w:cs="Arial"/>
                          <w:sz w:val="22"/>
                          <w:szCs w:val="22"/>
                          <w:lang w:eastAsia="ko-KR"/>
                        </w:rPr>
                        <w:t>urge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hAnsi="맑은 고딕" w:cs="Arial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03AAF4" wp14:editId="74AF6647">
                <wp:simplePos x="0" y="0"/>
                <wp:positionH relativeFrom="column">
                  <wp:posOffset>3401060</wp:posOffset>
                </wp:positionH>
                <wp:positionV relativeFrom="paragraph">
                  <wp:posOffset>172085</wp:posOffset>
                </wp:positionV>
                <wp:extent cx="647700" cy="449580"/>
                <wp:effectExtent l="0" t="0" r="0" b="0"/>
                <wp:wrapNone/>
                <wp:docPr id="87895341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F4E2FBD" w14:textId="77777777" w:rsidR="006413AC" w:rsidRPr="009E43A5" w:rsidRDefault="006413AC" w:rsidP="00FB0FFA">
                            <w:pPr>
                              <w:rPr>
                                <w:rFonts w:eastAsia="맑은 고딕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Arial"/>
                                <w:sz w:val="22"/>
                                <w:szCs w:val="22"/>
                                <w:lang w:eastAsia="ko-KR"/>
                              </w:rPr>
                              <w:t>pitch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03AAF4" id="Text Box 4" o:spid="_x0000_s1027" type="#_x0000_t202" style="position:absolute;left:0;text-align:left;margin-left:267.8pt;margin-top:13.55pt;width:51pt;height:35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" stroked="f" strokeweight="1pt">
                <v:textbox>
                  <w:txbxContent>
                    <w:p w14:paraId="1F4E2FBD" w14:textId="77777777" w:rsidR="006413AC" w:rsidRPr="009E43A5" w:rsidRDefault="006413AC" w:rsidP="00FB0FFA">
                      <w:pPr>
                        <w:rPr>
                          <w:rFonts w:eastAsia="맑은 고딕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Arial"/>
                          <w:sz w:val="22"/>
                          <w:szCs w:val="22"/>
                          <w:lang w:eastAsia="ko-KR"/>
                        </w:rPr>
                        <w:t>pitch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hAnsi="맑은 고딕" w:cs="Arial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BC20E0E" wp14:editId="2037C117">
                <wp:simplePos x="0" y="0"/>
                <wp:positionH relativeFrom="column">
                  <wp:posOffset>1450340</wp:posOffset>
                </wp:positionH>
                <wp:positionV relativeFrom="paragraph">
                  <wp:posOffset>377825</wp:posOffset>
                </wp:positionV>
                <wp:extent cx="647700" cy="548640"/>
                <wp:effectExtent l="0" t="0" r="0" b="0"/>
                <wp:wrapNone/>
                <wp:docPr id="154962237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020CC4B" w14:textId="77777777" w:rsidR="009E43A5" w:rsidRPr="009E43A5" w:rsidRDefault="009E43A5" w:rsidP="00027AF5">
                            <w:pPr>
                              <w:jc w:val="right"/>
                              <w:rPr>
                                <w:rFonts w:eastAsia="맑은 고딕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Arial"/>
                                <w:sz w:val="22"/>
                                <w:szCs w:val="22"/>
                                <w:lang w:eastAsia="ko-KR"/>
                              </w:rPr>
                              <w:t>heave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20E0E" id="Text Box 3" o:spid="_x0000_s1028" type="#_x0000_t202" style="position:absolute;left:0;text-align:left;margin-left:114.2pt;margin-top:29.75pt;width:51pt;height:43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" stroked="f" strokeweight="1pt">
                <v:textbox style="mso-fit-shape-to-text:t">
                  <w:txbxContent>
                    <w:p w14:paraId="7020CC4B" w14:textId="77777777" w:rsidR="009E43A5" w:rsidRPr="009E43A5" w:rsidRDefault="009E43A5" w:rsidP="00027AF5">
                      <w:pPr>
                        <w:jc w:val="right"/>
                        <w:rPr>
                          <w:rFonts w:eastAsia="맑은 고딕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Arial"/>
                          <w:sz w:val="22"/>
                          <w:szCs w:val="22"/>
                          <w:lang w:eastAsia="ko-KR"/>
                        </w:rPr>
                        <w:t>heave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hAnsi="맑은 고딕" w:cs="Arial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EA230DD" wp14:editId="4FA891B4">
                <wp:simplePos x="0" y="0"/>
                <wp:positionH relativeFrom="column">
                  <wp:posOffset>3439160</wp:posOffset>
                </wp:positionH>
                <wp:positionV relativeFrom="paragraph">
                  <wp:posOffset>2077085</wp:posOffset>
                </wp:positionV>
                <wp:extent cx="647700" cy="449580"/>
                <wp:effectExtent l="0" t="0" r="0" b="0"/>
                <wp:wrapNone/>
                <wp:docPr id="147919025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130D8B3" w14:textId="77777777" w:rsidR="00AA54B0" w:rsidRPr="009E43A5" w:rsidRDefault="00AA54B0" w:rsidP="00DB3B10">
                            <w:pPr>
                              <w:rPr>
                                <w:rFonts w:eastAsia="맑은 고딕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Arial"/>
                                <w:sz w:val="22"/>
                                <w:szCs w:val="22"/>
                                <w:lang w:eastAsia="ko-KR"/>
                              </w:rPr>
                              <w:t>pitch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A230DD" id="Text Box 7" o:spid="_x0000_s1029" type="#_x0000_t202" style="position:absolute;left:0;text-align:left;margin-left:270.8pt;margin-top:163.55pt;width:51pt;height:35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" stroked="f" strokeweight="1pt">
                <v:textbox>
                  <w:txbxContent>
                    <w:p w14:paraId="0130D8B3" w14:textId="77777777" w:rsidR="00AA54B0" w:rsidRPr="009E43A5" w:rsidRDefault="00AA54B0" w:rsidP="00DB3B10">
                      <w:pPr>
                        <w:rPr>
                          <w:rFonts w:eastAsia="맑은 고딕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Arial"/>
                          <w:sz w:val="22"/>
                          <w:szCs w:val="22"/>
                          <w:lang w:eastAsia="ko-KR"/>
                        </w:rPr>
                        <w:t>pitch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828FE7" wp14:editId="49ECFF89">
            <wp:extent cx="2838450" cy="1609725"/>
            <wp:effectExtent l="0" t="0" r="0" b="0"/>
            <wp:docPr id="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0" r="8133" b="21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06D7">
        <w:rPr>
          <w:rFonts w:ascii="맑은 고딕" w:eastAsia="맑은 고딕" w:hAnsi="맑은 고딕" w:cs="Arial"/>
          <w:sz w:val="22"/>
          <w:szCs w:val="22"/>
        </w:rPr>
        <w:br/>
      </w:r>
      <w:r w:rsidR="00AA54B0">
        <w:rPr>
          <w:rFonts w:ascii="맑은 고딕" w:eastAsia="맑은 고딕" w:hAnsi="맑은 고딕" w:cs="Arial"/>
          <w:sz w:val="22"/>
          <w:szCs w:val="22"/>
        </w:rPr>
        <w:t xml:space="preserve">(a) Wave Direction </w:t>
      </w:r>
      <w:r w:rsidR="00862B9A">
        <w:rPr>
          <w:rFonts w:ascii="맑은 고딕" w:eastAsia="맑은 고딕" w:hAnsi="맑은 고딕" w:cs="Arial"/>
          <w:sz w:val="22"/>
          <w:szCs w:val="22"/>
        </w:rPr>
        <w:t xml:space="preserve">Case </w:t>
      </w:r>
      <w:r w:rsidR="004A26EE">
        <w:rPr>
          <w:rFonts w:ascii="맑은 고딕" w:eastAsia="맑은 고딕" w:hAnsi="맑은 고딕" w:cs="Arial"/>
          <w:sz w:val="22"/>
          <w:szCs w:val="22"/>
        </w:rPr>
        <w:t>A</w:t>
      </w:r>
    </w:p>
    <w:p w14:paraId="40925390" w14:textId="01225F22" w:rsidR="00AA54B0" w:rsidRPr="00D91342" w:rsidRDefault="00433077" w:rsidP="003B6717">
      <w:pPr>
        <w:pStyle w:val="af8"/>
        <w:spacing w:line="360" w:lineRule="auto"/>
        <w:ind w:left="800"/>
        <w:jc w:val="center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3958D6" wp14:editId="6673BCE4">
                <wp:simplePos x="0" y="0"/>
                <wp:positionH relativeFrom="column">
                  <wp:posOffset>1397000</wp:posOffset>
                </wp:positionH>
                <wp:positionV relativeFrom="paragraph">
                  <wp:posOffset>395605</wp:posOffset>
                </wp:positionV>
                <wp:extent cx="647700" cy="548640"/>
                <wp:effectExtent l="0" t="0" r="0" b="0"/>
                <wp:wrapNone/>
                <wp:docPr id="188036955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D3A0C25" w14:textId="77777777" w:rsidR="00AA54B0" w:rsidRPr="009E43A5" w:rsidRDefault="00AA54B0" w:rsidP="00027AF5">
                            <w:pPr>
                              <w:jc w:val="right"/>
                              <w:rPr>
                                <w:rFonts w:eastAsia="맑은 고딕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Arial"/>
                                <w:sz w:val="22"/>
                                <w:szCs w:val="22"/>
                                <w:lang w:eastAsia="ko-KR"/>
                              </w:rPr>
                              <w:t>heave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958D6" id="Text Box 6" o:spid="_x0000_s1030" type="#_x0000_t202" style="position:absolute;left:0;text-align:left;margin-left:110pt;margin-top:31.15pt;width:51pt;height:4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" stroked="f" strokeweight="1pt">
                <v:textbox style="mso-fit-shape-to-text:t">
                  <w:txbxContent>
                    <w:p w14:paraId="7D3A0C25" w14:textId="77777777" w:rsidR="00AA54B0" w:rsidRPr="009E43A5" w:rsidRDefault="00AA54B0" w:rsidP="00027AF5">
                      <w:pPr>
                        <w:jc w:val="right"/>
                        <w:rPr>
                          <w:rFonts w:eastAsia="맑은 고딕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Arial"/>
                          <w:sz w:val="22"/>
                          <w:szCs w:val="22"/>
                          <w:lang w:eastAsia="ko-KR"/>
                        </w:rPr>
                        <w:t>heave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맑은 고딕" w:eastAsia="맑은 고딕" w:hAnsi="맑은 고딕" w:cs="Arial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1FFAE" wp14:editId="3A133DBB">
                <wp:simplePos x="0" y="0"/>
                <wp:positionH relativeFrom="column">
                  <wp:posOffset>4422140</wp:posOffset>
                </wp:positionH>
                <wp:positionV relativeFrom="paragraph">
                  <wp:posOffset>750570</wp:posOffset>
                </wp:positionV>
                <wp:extent cx="647700" cy="419100"/>
                <wp:effectExtent l="0" t="0" r="0" b="0"/>
                <wp:wrapNone/>
                <wp:docPr id="172554847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2BFB904" w14:textId="77777777" w:rsidR="00AA54B0" w:rsidRDefault="00AA54B0" w:rsidP="00027AF5">
                            <w:pPr>
                              <w:rPr>
                                <w:rFonts w:eastAsia="맑은 고딕"/>
                                <w:lang w:eastAsia="ko-KR"/>
                              </w:rPr>
                            </w:pPr>
                            <w:r>
                              <w:rPr>
                                <w:rFonts w:ascii="맑은 고딕" w:eastAsia="맑은 고딕" w:hAnsi="맑은 고딕" w:cs="Arial" w:hint="eastAsia"/>
                                <w:sz w:val="22"/>
                                <w:szCs w:val="22"/>
                                <w:lang w:eastAsia="ko-KR"/>
                              </w:rPr>
                              <w:t>s</w:t>
                            </w:r>
                            <w:r>
                              <w:rPr>
                                <w:rFonts w:ascii="맑은 고딕" w:eastAsia="맑은 고딕" w:hAnsi="맑은 고딕" w:cs="Arial"/>
                                <w:sz w:val="22"/>
                                <w:szCs w:val="22"/>
                                <w:lang w:eastAsia="ko-KR"/>
                              </w:rPr>
                              <w:t>urge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11FFAE" id="Text Box 5" o:spid="_x0000_s1031" type="#_x0000_t202" style="position:absolute;left:0;text-align:left;margin-left:348.2pt;margin-top:59.1pt;width:51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" stroked="f" strokeweight="1pt">
                <v:textbox>
                  <w:txbxContent>
                    <w:p w14:paraId="52BFB904" w14:textId="77777777" w:rsidR="00AA54B0" w:rsidRDefault="00AA54B0" w:rsidP="00027AF5">
                      <w:pPr>
                        <w:rPr>
                          <w:rFonts w:eastAsia="맑은 고딕"/>
                          <w:lang w:eastAsia="ko-KR"/>
                        </w:rPr>
                      </w:pPr>
                      <w:r>
                        <w:rPr>
                          <w:rFonts w:ascii="맑은 고딕" w:eastAsia="맑은 고딕" w:hAnsi="맑은 고딕" w:cs="Arial" w:hint="eastAsia"/>
                          <w:sz w:val="22"/>
                          <w:szCs w:val="22"/>
                          <w:lang w:eastAsia="ko-KR"/>
                        </w:rPr>
                        <w:t>s</w:t>
                      </w:r>
                      <w:r>
                        <w:rPr>
                          <w:rFonts w:ascii="맑은 고딕" w:eastAsia="맑은 고딕" w:hAnsi="맑은 고딕" w:cs="Arial"/>
                          <w:sz w:val="22"/>
                          <w:szCs w:val="22"/>
                          <w:lang w:eastAsia="ko-KR"/>
                        </w:rPr>
                        <w:t>urge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D77000" wp14:editId="5F710BC4">
            <wp:extent cx="2876550" cy="1600200"/>
            <wp:effectExtent l="0" t="0" r="0" b="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07" t="11861" r="10243" b="19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54B0">
        <w:rPr>
          <w:rFonts w:ascii="맑은 고딕" w:eastAsia="맑은 고딕" w:hAnsi="맑은 고딕" w:cs="Arial"/>
          <w:sz w:val="22"/>
          <w:szCs w:val="22"/>
        </w:rPr>
        <w:br/>
        <w:t>(</w:t>
      </w:r>
      <w:r w:rsidR="00D91342">
        <w:rPr>
          <w:rFonts w:ascii="맑은 고딕" w:eastAsia="맑은 고딕" w:hAnsi="맑은 고딕" w:cs="Arial"/>
          <w:sz w:val="22"/>
          <w:szCs w:val="22"/>
        </w:rPr>
        <w:t>b</w:t>
      </w:r>
      <w:r w:rsidR="00AA54B0">
        <w:rPr>
          <w:rFonts w:ascii="맑은 고딕" w:eastAsia="맑은 고딕" w:hAnsi="맑은 고딕" w:cs="Arial"/>
          <w:sz w:val="22"/>
          <w:szCs w:val="22"/>
        </w:rPr>
        <w:t xml:space="preserve">) Wave Direction </w:t>
      </w:r>
      <w:r w:rsidR="00862B9A">
        <w:rPr>
          <w:rFonts w:ascii="맑은 고딕" w:eastAsia="맑은 고딕" w:hAnsi="맑은 고딕" w:cs="Arial"/>
          <w:sz w:val="22"/>
          <w:szCs w:val="22"/>
        </w:rPr>
        <w:t xml:space="preserve">Case </w:t>
      </w:r>
      <w:r w:rsidR="008D3899">
        <w:rPr>
          <w:rFonts w:ascii="맑은 고딕" w:eastAsia="맑은 고딕" w:hAnsi="맑은 고딕" w:cs="Arial"/>
          <w:sz w:val="22"/>
          <w:szCs w:val="22"/>
        </w:rPr>
        <w:t>B</w:t>
      </w:r>
    </w:p>
    <w:p w14:paraId="489CA111" w14:textId="77777777" w:rsidR="009606D7" w:rsidRPr="00D63594" w:rsidRDefault="005E4BED" w:rsidP="00F117E9">
      <w:pPr>
        <w:pStyle w:val="af8"/>
        <w:spacing w:line="360" w:lineRule="auto"/>
        <w:ind w:left="800"/>
        <w:jc w:val="center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/>
          <w:sz w:val="22"/>
          <w:szCs w:val="22"/>
        </w:rPr>
        <w:t>Figure 1. Rigid Body Motion of Each FPV unit</w:t>
      </w:r>
    </w:p>
    <w:p w14:paraId="3BDBD647" w14:textId="77777777" w:rsidR="00D234DF" w:rsidRDefault="00D234DF" w:rsidP="00840C9C">
      <w:pPr>
        <w:pStyle w:val="af8"/>
        <w:numPr>
          <w:ilvl w:val="0"/>
          <w:numId w:val="18"/>
        </w:numPr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 w:hint="eastAsia"/>
          <w:sz w:val="22"/>
          <w:szCs w:val="22"/>
        </w:rPr>
        <w:t>F</w:t>
      </w:r>
      <w:r>
        <w:rPr>
          <w:rFonts w:ascii="맑은 고딕" w:eastAsia="맑은 고딕" w:hAnsi="맑은 고딕" w:cs="Arial"/>
          <w:sz w:val="22"/>
          <w:szCs w:val="22"/>
        </w:rPr>
        <w:t>PV</w:t>
      </w:r>
      <w:r w:rsidR="006444DF">
        <w:rPr>
          <w:rFonts w:ascii="맑은 고딕" w:eastAsia="맑은 고딕" w:hAnsi="맑은 고딕" w:cs="Arial" w:hint="eastAsia"/>
          <w:sz w:val="22"/>
          <w:szCs w:val="22"/>
        </w:rPr>
        <w:t xml:space="preserve">를 지지하는 </w:t>
      </w:r>
      <w:r w:rsidR="006444DF">
        <w:rPr>
          <w:rFonts w:ascii="맑은 고딕" w:eastAsia="맑은 고딕" w:hAnsi="맑은 고딕" w:cs="Arial"/>
          <w:sz w:val="22"/>
          <w:szCs w:val="22"/>
        </w:rPr>
        <w:t>Mooring System</w:t>
      </w:r>
      <w:r w:rsidR="006444DF">
        <w:rPr>
          <w:rFonts w:ascii="맑은 고딕" w:eastAsia="맑은 고딕" w:hAnsi="맑은 고딕" w:cs="Arial" w:hint="eastAsia"/>
          <w:sz w:val="22"/>
          <w:szCs w:val="22"/>
        </w:rPr>
        <w:t xml:space="preserve">은 </w:t>
      </w:r>
      <w:r w:rsidR="00911A7D">
        <w:rPr>
          <w:rFonts w:ascii="맑은 고딕" w:eastAsia="맑은 고딕" w:hAnsi="맑은 고딕" w:cs="Arial" w:hint="eastAsia"/>
          <w:sz w:val="22"/>
          <w:szCs w:val="22"/>
        </w:rPr>
        <w:t xml:space="preserve">발주처에서 제공하는 제원에 대하여 </w:t>
      </w:r>
      <w:r w:rsidR="00DA59AF">
        <w:rPr>
          <w:rFonts w:ascii="맑은 고딕" w:eastAsia="맑은 고딕" w:hAnsi="맑은 고딕" w:cs="Arial" w:hint="eastAsia"/>
          <w:sz w:val="22"/>
          <w:szCs w:val="22"/>
        </w:rPr>
        <w:t>해석을 수행</w:t>
      </w:r>
      <w:r w:rsidR="00911A7D">
        <w:rPr>
          <w:rFonts w:ascii="맑은 고딕" w:eastAsia="맑은 고딕" w:hAnsi="맑은 고딕" w:cs="Arial" w:hint="eastAsia"/>
          <w:sz w:val="22"/>
          <w:szCs w:val="22"/>
        </w:rPr>
        <w:t>한다.</w:t>
      </w:r>
      <w:r w:rsidR="00911A7D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A30108">
        <w:rPr>
          <w:rFonts w:ascii="맑은 고딕" w:eastAsia="맑은 고딕" w:hAnsi="맑은 고딕" w:cs="Arial" w:hint="eastAsia"/>
          <w:sz w:val="22"/>
          <w:szCs w:val="22"/>
        </w:rPr>
        <w:t xml:space="preserve">파랑하중을 받는 </w:t>
      </w:r>
      <w:r w:rsidR="000F3DE3">
        <w:rPr>
          <w:rFonts w:ascii="맑은 고딕" w:eastAsia="맑은 고딕" w:hAnsi="맑은 고딕" w:cs="Arial" w:hint="eastAsia"/>
          <w:sz w:val="22"/>
          <w:szCs w:val="22"/>
        </w:rPr>
        <w:t xml:space="preserve">탄성 </w:t>
      </w:r>
      <w:r w:rsidR="00186A8F">
        <w:rPr>
          <w:rFonts w:ascii="맑은 고딕" w:eastAsia="맑은 고딕" w:hAnsi="맑은 고딕" w:cs="Arial" w:hint="eastAsia"/>
          <w:sz w:val="22"/>
          <w:szCs w:val="22"/>
        </w:rPr>
        <w:t>현수선 식을 바</w:t>
      </w:r>
      <w:r w:rsidR="00ED14FF">
        <w:rPr>
          <w:rFonts w:ascii="맑은 고딕" w:eastAsia="맑은 고딕" w:hAnsi="맑은 고딕" w:cs="Arial" w:hint="eastAsia"/>
          <w:sz w:val="22"/>
          <w:szCs w:val="22"/>
        </w:rPr>
        <w:t>탕</w:t>
      </w:r>
      <w:r w:rsidR="00186A8F">
        <w:rPr>
          <w:rFonts w:ascii="맑은 고딕" w:eastAsia="맑은 고딕" w:hAnsi="맑은 고딕" w:cs="Arial" w:hint="eastAsia"/>
          <w:sz w:val="22"/>
          <w:szCs w:val="22"/>
        </w:rPr>
        <w:t xml:space="preserve">으로 </w:t>
      </w:r>
      <w:proofErr w:type="spellStart"/>
      <w:r w:rsidR="00186A8F">
        <w:rPr>
          <w:rFonts w:ascii="맑은 고딕" w:eastAsia="맑은 고딕" w:hAnsi="맑은 고딕" w:cs="Arial" w:hint="eastAsia"/>
          <w:sz w:val="22"/>
          <w:szCs w:val="22"/>
        </w:rPr>
        <w:t>모형화</w:t>
      </w:r>
      <w:r w:rsidR="000F3DE3">
        <w:rPr>
          <w:rFonts w:ascii="맑은 고딕" w:eastAsia="맑은 고딕" w:hAnsi="맑은 고딕" w:cs="Arial" w:hint="eastAsia"/>
          <w:sz w:val="22"/>
          <w:szCs w:val="22"/>
        </w:rPr>
        <w:t>하며</w:t>
      </w:r>
      <w:proofErr w:type="spellEnd"/>
      <w:r w:rsidR="000F3DE3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0F3DE3">
        <w:rPr>
          <w:rFonts w:ascii="맑은 고딕" w:eastAsia="맑은 고딕" w:hAnsi="맑은 고딕" w:cs="Arial"/>
          <w:sz w:val="22"/>
          <w:szCs w:val="22"/>
        </w:rPr>
        <w:t xml:space="preserve">Torsional </w:t>
      </w:r>
      <w:r w:rsidR="0014343D">
        <w:rPr>
          <w:rFonts w:ascii="맑은 고딕" w:eastAsia="맑은 고딕" w:hAnsi="맑은 고딕" w:cs="Arial" w:hint="eastAsia"/>
          <w:sz w:val="22"/>
          <w:szCs w:val="22"/>
        </w:rPr>
        <w:t>강성</w:t>
      </w:r>
      <w:r w:rsidR="000F3DE3">
        <w:rPr>
          <w:rFonts w:ascii="맑은 고딕" w:eastAsia="맑은 고딕" w:hAnsi="맑은 고딕" w:cs="Arial" w:hint="eastAsia"/>
          <w:sz w:val="22"/>
          <w:szCs w:val="22"/>
        </w:rPr>
        <w:t>은 무시</w:t>
      </w:r>
      <w:r w:rsidR="00186A8F">
        <w:rPr>
          <w:rFonts w:ascii="맑은 고딕" w:eastAsia="맑은 고딕" w:hAnsi="맑은 고딕" w:cs="Arial" w:hint="eastAsia"/>
          <w:sz w:val="22"/>
          <w:szCs w:val="22"/>
        </w:rPr>
        <w:t>한</w:t>
      </w:r>
      <w:r w:rsidR="00EA62B4">
        <w:rPr>
          <w:rFonts w:ascii="맑은 고딕" w:eastAsia="맑은 고딕" w:hAnsi="맑은 고딕" w:cs="Arial" w:hint="eastAsia"/>
          <w:sz w:val="22"/>
          <w:szCs w:val="22"/>
        </w:rPr>
        <w:t>다</w:t>
      </w:r>
      <w:r w:rsidR="00186A8F">
        <w:rPr>
          <w:rFonts w:ascii="맑은 고딕" w:eastAsia="맑은 고딕" w:hAnsi="맑은 고딕" w:cs="Arial" w:hint="eastAsia"/>
          <w:sz w:val="22"/>
          <w:szCs w:val="22"/>
        </w:rPr>
        <w:t>.</w:t>
      </w:r>
    </w:p>
    <w:p w14:paraId="7BB8381B" w14:textId="4B4E220D" w:rsidR="00B532A8" w:rsidRDefault="00433077" w:rsidP="00F11DDF">
      <w:pPr>
        <w:pStyle w:val="af8"/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 w:rsidRPr="00B532A8">
        <w:rPr>
          <w:rFonts w:ascii="맑은 고딕" w:eastAsia="맑은 고딕" w:hAnsi="맑은 고딕" w:cs="Arial"/>
          <w:noProof/>
          <w:sz w:val="22"/>
          <w:szCs w:val="22"/>
        </w:rPr>
        <w:drawing>
          <wp:inline distT="0" distB="0" distL="0" distR="0" wp14:anchorId="07F0B41A" wp14:editId="5EC1C923">
            <wp:extent cx="6153150" cy="2314575"/>
            <wp:effectExtent l="0" t="0" r="0" b="0"/>
            <wp:docPr id="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D6D9A" w14:textId="77777777" w:rsidR="0012457A" w:rsidRPr="0012457A" w:rsidRDefault="0012457A" w:rsidP="0012457A">
      <w:pPr>
        <w:pStyle w:val="af8"/>
        <w:spacing w:line="360" w:lineRule="auto"/>
        <w:ind w:left="800"/>
        <w:jc w:val="center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/>
          <w:sz w:val="22"/>
          <w:szCs w:val="22"/>
        </w:rPr>
        <w:t xml:space="preserve">Figure 2. </w:t>
      </w:r>
      <w:r w:rsidR="00D531E8">
        <w:rPr>
          <w:rFonts w:ascii="맑은 고딕" w:eastAsia="맑은 고딕" w:hAnsi="맑은 고딕" w:cs="Arial" w:hint="eastAsia"/>
          <w:sz w:val="22"/>
          <w:szCs w:val="22"/>
        </w:rPr>
        <w:t>M</w:t>
      </w:r>
      <w:r w:rsidR="00D531E8">
        <w:rPr>
          <w:rFonts w:ascii="맑은 고딕" w:eastAsia="맑은 고딕" w:hAnsi="맑은 고딕" w:cs="Arial"/>
          <w:sz w:val="22"/>
          <w:szCs w:val="22"/>
        </w:rPr>
        <w:t>ooring System</w:t>
      </w:r>
    </w:p>
    <w:p w14:paraId="66728848" w14:textId="77777777" w:rsidR="00B15E05" w:rsidRPr="0075660C" w:rsidRDefault="009B08D4" w:rsidP="0075660C">
      <w:pPr>
        <w:pStyle w:val="af8"/>
        <w:numPr>
          <w:ilvl w:val="0"/>
          <w:numId w:val="18"/>
        </w:numPr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 w:rsidRPr="0075660C">
        <w:rPr>
          <w:rFonts w:ascii="맑은 고딕" w:eastAsia="맑은 고딕" w:hAnsi="맑은 고딕" w:cs="Arial" w:hint="eastAsia"/>
          <w:sz w:val="22"/>
          <w:szCs w:val="22"/>
        </w:rPr>
        <w:t xml:space="preserve">바람은 </w:t>
      </w:r>
      <w:r w:rsidR="009A3A86" w:rsidRPr="0075660C">
        <w:rPr>
          <w:rFonts w:ascii="맑은 고딕" w:eastAsia="맑은 고딕" w:hAnsi="맑은 고딕" w:cs="Arial" w:hint="eastAsia"/>
          <w:sz w:val="22"/>
          <w:szCs w:val="22"/>
        </w:rPr>
        <w:t xml:space="preserve">발주처에서 제공하는 </w:t>
      </w:r>
      <w:proofErr w:type="spellStart"/>
      <w:r w:rsidR="009A3A86" w:rsidRPr="0075660C">
        <w:rPr>
          <w:rFonts w:ascii="맑은 고딕" w:eastAsia="맑은 고딕" w:hAnsi="맑은 고딕" w:cs="Arial" w:hint="eastAsia"/>
          <w:sz w:val="22"/>
          <w:szCs w:val="22"/>
        </w:rPr>
        <w:t>수면위</w:t>
      </w:r>
      <w:proofErr w:type="spellEnd"/>
      <w:r w:rsidR="009A3A86" w:rsidRPr="0075660C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9A3A86" w:rsidRPr="0075660C">
        <w:rPr>
          <w:rFonts w:ascii="맑은 고딕" w:eastAsia="맑은 고딕" w:hAnsi="맑은 고딕" w:cs="Arial"/>
          <w:sz w:val="22"/>
          <w:szCs w:val="22"/>
        </w:rPr>
        <w:t>10</w:t>
      </w:r>
      <w:r w:rsidR="009A3A86" w:rsidRPr="0075660C">
        <w:rPr>
          <w:rFonts w:ascii="맑은 고딕" w:eastAsia="맑은 고딕" w:hAnsi="맑은 고딕" w:cs="Arial" w:hint="eastAsia"/>
          <w:sz w:val="22"/>
          <w:szCs w:val="22"/>
        </w:rPr>
        <w:t>m</w:t>
      </w:r>
      <w:r w:rsidR="009A3A86" w:rsidRPr="0075660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9A3A86" w:rsidRPr="0075660C">
        <w:rPr>
          <w:rFonts w:ascii="맑은 고딕" w:eastAsia="맑은 고딕" w:hAnsi="맑은 고딕" w:cs="Arial" w:hint="eastAsia"/>
          <w:sz w:val="22"/>
          <w:szCs w:val="22"/>
        </w:rPr>
        <w:t xml:space="preserve">높이에서의 </w:t>
      </w:r>
      <w:r w:rsidRPr="0075660C">
        <w:rPr>
          <w:rFonts w:ascii="맑은 고딕" w:eastAsia="맑은 고딕" w:hAnsi="맑은 고딕" w:cs="Arial"/>
          <w:sz w:val="22"/>
          <w:szCs w:val="22"/>
        </w:rPr>
        <w:t xml:space="preserve">Gust </w:t>
      </w:r>
      <w:r w:rsidRPr="0075660C">
        <w:rPr>
          <w:rFonts w:ascii="맑은 고딕" w:eastAsia="맑은 고딕" w:hAnsi="맑은 고딕" w:cs="Arial" w:hint="eastAsia"/>
          <w:sz w:val="22"/>
          <w:szCs w:val="22"/>
        </w:rPr>
        <w:t xml:space="preserve">풍속 </w:t>
      </w:r>
      <w:r w:rsidRPr="0075660C">
        <w:rPr>
          <w:rFonts w:ascii="맑은 고딕" w:eastAsia="맑은 고딕" w:hAnsi="맑은 고딕" w:cs="Arial"/>
          <w:sz w:val="22"/>
          <w:szCs w:val="22"/>
        </w:rPr>
        <w:t>75 m/s</w:t>
      </w:r>
      <w:r w:rsidR="009A3A86" w:rsidRPr="0075660C">
        <w:rPr>
          <w:rFonts w:ascii="맑은 고딕" w:eastAsia="맑은 고딕" w:hAnsi="맑은 고딕" w:cs="Arial" w:hint="eastAsia"/>
          <w:sz w:val="22"/>
          <w:szCs w:val="22"/>
        </w:rPr>
        <w:t>를</w:t>
      </w:r>
      <w:r w:rsidR="00B91CF4" w:rsidRPr="0075660C">
        <w:rPr>
          <w:rFonts w:ascii="맑은 고딕" w:eastAsia="맑은 고딕" w:hAnsi="맑은 고딕" w:cs="Arial" w:hint="eastAsia"/>
          <w:sz w:val="22"/>
          <w:szCs w:val="22"/>
        </w:rPr>
        <w:t xml:space="preserve"> 기준으로 </w:t>
      </w:r>
      <w:r w:rsidR="00616668" w:rsidRPr="0075660C">
        <w:rPr>
          <w:rFonts w:ascii="맑은 고딕" w:eastAsia="맑은 고딕" w:hAnsi="맑은 고딕" w:cs="Arial" w:hint="eastAsia"/>
          <w:sz w:val="22"/>
          <w:szCs w:val="22"/>
        </w:rPr>
        <w:t>해석을 수행한다.</w:t>
      </w:r>
      <w:r w:rsidR="00B91CF4" w:rsidRPr="0075660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t>일반적으로 풍속은 주변 지형의 영향을 크게 받으며 대상 프로젝트와 같이</w:t>
      </w:r>
      <w:r w:rsidRPr="0075660C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t xml:space="preserve">큰 </w:t>
      </w:r>
      <w:proofErr w:type="spellStart"/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lastRenderedPageBreak/>
        <w:t>수위차</w:t>
      </w:r>
      <w:proofErr w:type="spellEnd"/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AB3AA3" w:rsidRPr="0075660C">
        <w:rPr>
          <w:rFonts w:ascii="맑은 고딕" w:eastAsia="맑은 고딕" w:hAnsi="맑은 고딕" w:cs="Arial"/>
          <w:sz w:val="22"/>
          <w:szCs w:val="22"/>
        </w:rPr>
        <w:t>(</w:t>
      </w:r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t xml:space="preserve">최대 </w:t>
      </w:r>
      <w:r w:rsidR="00AB3AA3" w:rsidRPr="0075660C">
        <w:rPr>
          <w:rFonts w:ascii="맑은 고딕" w:eastAsia="맑은 고딕" w:hAnsi="맑은 고딕" w:cs="Arial"/>
          <w:sz w:val="22"/>
          <w:szCs w:val="22"/>
        </w:rPr>
        <w:t>65m)</w:t>
      </w:r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t xml:space="preserve">가 발생하는 댐의 경우에는 수위가 낮은 경우 댐이 강풍의 영향을 </w:t>
      </w:r>
      <w:proofErr w:type="spellStart"/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t>저</w:t>
      </w:r>
      <w:r w:rsidR="00E133B0" w:rsidRPr="0075660C">
        <w:rPr>
          <w:rFonts w:ascii="맑은 고딕" w:eastAsia="맑은 고딕" w:hAnsi="맑은 고딕" w:cs="Arial" w:hint="eastAsia"/>
          <w:sz w:val="22"/>
          <w:szCs w:val="22"/>
        </w:rPr>
        <w:t>감시키</w:t>
      </w:r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t>는</w:t>
      </w:r>
      <w:proofErr w:type="spellEnd"/>
      <w:r w:rsidR="00AB3AA3" w:rsidRPr="0075660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t xml:space="preserve">차폐효과 </w:t>
      </w:r>
      <w:r w:rsidR="00AB3AA3" w:rsidRPr="0075660C">
        <w:rPr>
          <w:rFonts w:ascii="맑은 고딕" w:eastAsia="맑은 고딕" w:hAnsi="맑은 고딕" w:cs="Arial"/>
          <w:sz w:val="22"/>
          <w:szCs w:val="22"/>
        </w:rPr>
        <w:t xml:space="preserve">(Shielding effect) </w:t>
      </w:r>
      <w:r w:rsidR="00AB3AA3" w:rsidRPr="0075660C">
        <w:rPr>
          <w:rFonts w:ascii="맑은 고딕" w:eastAsia="맑은 고딕" w:hAnsi="맑은 고딕" w:cs="Arial" w:hint="eastAsia"/>
          <w:sz w:val="22"/>
          <w:szCs w:val="22"/>
        </w:rPr>
        <w:t>가 발생</w:t>
      </w:r>
      <w:r w:rsidR="00B15E05" w:rsidRPr="0075660C">
        <w:rPr>
          <w:rFonts w:ascii="맑은 고딕" w:eastAsia="맑은 고딕" w:hAnsi="맑은 고딕" w:cs="Arial" w:hint="eastAsia"/>
          <w:sz w:val="22"/>
          <w:szCs w:val="22"/>
        </w:rPr>
        <w:t>할 수 있다.</w:t>
      </w:r>
      <w:r w:rsidR="00B15E05" w:rsidRPr="0075660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AC17ED" w:rsidRPr="0075660C">
        <w:rPr>
          <w:rFonts w:ascii="맑은 고딕" w:eastAsia="맑은 고딕" w:hAnsi="맑은 고딕" w:cs="Arial" w:hint="eastAsia"/>
          <w:sz w:val="22"/>
          <w:szCs w:val="22"/>
        </w:rPr>
        <w:t xml:space="preserve">그러나 본 제안에서는 이와 같은 </w:t>
      </w:r>
      <w:r w:rsidR="00773158" w:rsidRPr="0075660C">
        <w:rPr>
          <w:rFonts w:ascii="맑은 고딕" w:eastAsia="맑은 고딕" w:hAnsi="맑은 고딕" w:cs="Arial" w:hint="eastAsia"/>
          <w:sz w:val="22"/>
          <w:szCs w:val="22"/>
        </w:rPr>
        <w:t>산악지형의 효과</w:t>
      </w:r>
      <w:r w:rsidR="00157A76" w:rsidRPr="0075660C">
        <w:rPr>
          <w:rFonts w:ascii="맑은 고딕" w:eastAsia="맑은 고딕" w:hAnsi="맑은 고딕" w:cs="Arial" w:hint="eastAsia"/>
          <w:sz w:val="22"/>
          <w:szCs w:val="22"/>
        </w:rPr>
        <w:t>나 차폐효과</w:t>
      </w:r>
      <w:r w:rsidR="00773158" w:rsidRPr="0075660C">
        <w:rPr>
          <w:rFonts w:ascii="맑은 고딕" w:eastAsia="맑은 고딕" w:hAnsi="맑은 고딕" w:cs="Arial" w:hint="eastAsia"/>
          <w:sz w:val="22"/>
          <w:szCs w:val="22"/>
        </w:rPr>
        <w:t>는</w:t>
      </w:r>
      <w:r w:rsidR="00AC17ED" w:rsidRPr="0075660C">
        <w:rPr>
          <w:rFonts w:ascii="맑은 고딕" w:eastAsia="맑은 고딕" w:hAnsi="맑은 고딕" w:cs="Arial" w:hint="eastAsia"/>
          <w:sz w:val="22"/>
          <w:szCs w:val="22"/>
        </w:rPr>
        <w:t xml:space="preserve"> 고려하지 않는다.</w:t>
      </w:r>
      <w:r w:rsidR="00773158" w:rsidRPr="0075660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E212F4" w:rsidRPr="0075660C">
        <w:rPr>
          <w:rFonts w:ascii="맑은 고딕" w:eastAsia="맑은 고딕" w:hAnsi="맑은 고딕" w:cs="Arial" w:hint="eastAsia"/>
          <w:sz w:val="22"/>
          <w:szCs w:val="22"/>
        </w:rPr>
        <w:t xml:space="preserve">즉 바람이 통과하는 </w:t>
      </w:r>
      <w:r w:rsidR="00487A9D" w:rsidRPr="0075660C">
        <w:rPr>
          <w:rFonts w:ascii="맑은 고딕" w:eastAsia="맑은 고딕" w:hAnsi="맑은 고딕" w:cs="Arial" w:hint="eastAsia"/>
          <w:sz w:val="22"/>
          <w:szCs w:val="22"/>
        </w:rPr>
        <w:t>주변지형의 지표면조</w:t>
      </w:r>
      <w:r w:rsidR="0068636E" w:rsidRPr="0075660C">
        <w:rPr>
          <w:rFonts w:ascii="맑은 고딕" w:eastAsia="맑은 고딕" w:hAnsi="맑은 고딕" w:cs="Arial" w:hint="eastAsia"/>
          <w:sz w:val="22"/>
          <w:szCs w:val="22"/>
        </w:rPr>
        <w:t xml:space="preserve">도는 </w:t>
      </w:r>
      <w:r w:rsidR="00487A9D" w:rsidRPr="0075660C">
        <w:rPr>
          <w:rFonts w:ascii="맑은 고딕" w:eastAsia="맑은 고딕" w:hAnsi="맑은 고딕" w:cs="Arial"/>
          <w:sz w:val="22"/>
          <w:szCs w:val="22"/>
        </w:rPr>
        <w:t>Open terrain</w:t>
      </w:r>
      <w:r w:rsidR="0068636E" w:rsidRPr="0075660C">
        <w:rPr>
          <w:rFonts w:ascii="맑은 고딕" w:eastAsia="맑은 고딕" w:hAnsi="맑은 고딕" w:cs="Arial" w:hint="eastAsia"/>
          <w:sz w:val="22"/>
          <w:szCs w:val="22"/>
        </w:rPr>
        <w:t>으로 가정한다.</w:t>
      </w:r>
      <w:r w:rsidR="0068636E" w:rsidRPr="0075660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487A9D" w:rsidRPr="0075660C">
        <w:rPr>
          <w:rFonts w:ascii="맑은 고딕" w:eastAsia="맑은 고딕" w:hAnsi="맑은 고딕" w:cs="Arial" w:hint="eastAsia"/>
          <w:sz w:val="22"/>
          <w:szCs w:val="22"/>
        </w:rPr>
        <w:t>강풍이 부는 경우</w:t>
      </w:r>
      <w:r w:rsidR="00487A9D" w:rsidRPr="0075660C">
        <w:rPr>
          <w:rFonts w:ascii="맑은 고딕" w:eastAsia="맑은 고딕" w:hAnsi="맑은 고딕" w:cs="Arial"/>
          <w:sz w:val="22"/>
          <w:szCs w:val="22"/>
        </w:rPr>
        <w:t xml:space="preserve">, </w:t>
      </w:r>
      <w:r w:rsidR="00487A9D" w:rsidRPr="0075660C">
        <w:rPr>
          <w:rFonts w:ascii="맑은 고딕" w:eastAsia="맑은 고딕" w:hAnsi="맑은 고딕" w:cs="Arial" w:hint="eastAsia"/>
          <w:sz w:val="22"/>
          <w:szCs w:val="22"/>
        </w:rPr>
        <w:t>수면은 파랑이 발생하여 거친 표면이 된다.</w:t>
      </w:r>
      <w:r w:rsidR="00487A9D" w:rsidRPr="0075660C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E212F4" w:rsidRPr="0075660C">
        <w:rPr>
          <w:rFonts w:ascii="맑은 고딕" w:eastAsia="맑은 고딕" w:hAnsi="맑은 고딕" w:cs="Arial" w:hint="eastAsia"/>
          <w:sz w:val="22"/>
          <w:szCs w:val="22"/>
        </w:rPr>
        <w:t>이를 고려한 풍속과 난류강도의 고도분포를 산정</w:t>
      </w:r>
      <w:r w:rsidR="00D86CE4" w:rsidRPr="0075660C">
        <w:rPr>
          <w:rFonts w:ascii="맑은 고딕" w:eastAsia="맑은 고딕" w:hAnsi="맑은 고딕" w:cs="Arial" w:hint="eastAsia"/>
          <w:sz w:val="22"/>
          <w:szCs w:val="22"/>
        </w:rPr>
        <w:t>하여 해석을 수행한다.</w:t>
      </w:r>
      <w:r w:rsidR="00D86CE4" w:rsidRPr="0075660C">
        <w:rPr>
          <w:rFonts w:ascii="맑은 고딕" w:eastAsia="맑은 고딕" w:hAnsi="맑은 고딕" w:cs="Arial" w:hint="eastAsia"/>
        </w:rPr>
        <w:t xml:space="preserve"> </w:t>
      </w:r>
      <w:r w:rsidR="004A1F11" w:rsidRPr="0075660C">
        <w:rPr>
          <w:rFonts w:ascii="맑은 고딕" w:eastAsia="맑은 고딕" w:hAnsi="맑은 고딕" w:cs="Arial" w:hint="eastAsia"/>
          <w:sz w:val="22"/>
          <w:szCs w:val="22"/>
        </w:rPr>
        <w:t>풍향은 파랑의 진행방향과 동일하다고 가정한다.</w:t>
      </w:r>
    </w:p>
    <w:p w14:paraId="52E31C1B" w14:textId="77777777" w:rsidR="000E3FEB" w:rsidRDefault="00214A9A" w:rsidP="00501B4B">
      <w:pPr>
        <w:pStyle w:val="af8"/>
        <w:numPr>
          <w:ilvl w:val="0"/>
          <w:numId w:val="18"/>
        </w:numPr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 w:rsidRPr="00B54EDB">
        <w:rPr>
          <w:rFonts w:ascii="맑은 고딕" w:eastAsia="맑은 고딕" w:hAnsi="맑은 고딕" w:cs="Arial" w:hint="eastAsia"/>
          <w:sz w:val="22"/>
          <w:szCs w:val="22"/>
        </w:rPr>
        <w:t>파랑하중은 발주처에서 제공하는 파고와 파장을 기준으로 규칙파를 생성하여 해석을</w:t>
      </w:r>
      <w:r w:rsidR="00B54EDB" w:rsidRPr="00B54EDB">
        <w:rPr>
          <w:rFonts w:ascii="맑은 고딕" w:eastAsia="맑은 고딕" w:hAnsi="맑은 고딕" w:cs="Arial" w:hint="eastAsia"/>
          <w:sz w:val="22"/>
          <w:szCs w:val="22"/>
        </w:rPr>
        <w:t xml:space="preserve"> 수행</w:t>
      </w:r>
      <w:r w:rsidR="001F344F">
        <w:rPr>
          <w:rFonts w:ascii="맑은 고딕" w:eastAsia="맑은 고딕" w:hAnsi="맑은 고딕" w:cs="Arial" w:hint="eastAsia"/>
          <w:sz w:val="22"/>
          <w:szCs w:val="22"/>
        </w:rPr>
        <w:t>하며,</w:t>
      </w:r>
      <w:r w:rsidR="001F344F">
        <w:rPr>
          <w:rFonts w:ascii="맑은 고딕" w:eastAsia="맑은 고딕" w:hAnsi="맑은 고딕" w:cs="Arial"/>
          <w:sz w:val="22"/>
          <w:szCs w:val="22"/>
        </w:rPr>
        <w:t xml:space="preserve"> </w:t>
      </w:r>
      <w:r w:rsidR="001F344F">
        <w:rPr>
          <w:rFonts w:ascii="맑은 고딕" w:eastAsia="맑은 고딕" w:hAnsi="맑은 고딕" w:cs="Arial" w:hint="eastAsia"/>
          <w:sz w:val="22"/>
          <w:szCs w:val="22"/>
        </w:rPr>
        <w:t xml:space="preserve">자유수면의 변화는 </w:t>
      </w:r>
      <w:r w:rsidR="001F344F">
        <w:rPr>
          <w:rFonts w:ascii="맑은 고딕" w:eastAsia="맑은 고딕" w:hAnsi="맑은 고딕" w:cs="Arial"/>
          <w:sz w:val="22"/>
          <w:szCs w:val="22"/>
        </w:rPr>
        <w:t xml:space="preserve">Volume of Fluid (VOF) </w:t>
      </w:r>
      <w:r w:rsidR="006E2D12">
        <w:rPr>
          <w:rFonts w:ascii="맑은 고딕" w:eastAsia="맑은 고딕" w:hAnsi="맑은 고딕" w:cs="Arial" w:hint="eastAsia"/>
          <w:sz w:val="22"/>
          <w:szCs w:val="22"/>
        </w:rPr>
        <w:t>방법을 사용하여 다상 유동</w:t>
      </w:r>
      <w:r w:rsidR="009E5A69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9E5A69">
        <w:rPr>
          <w:rFonts w:ascii="맑은 고딕" w:eastAsia="맑은 고딕" w:hAnsi="맑은 고딕" w:cs="Arial"/>
          <w:sz w:val="22"/>
          <w:szCs w:val="22"/>
        </w:rPr>
        <w:t>(Multiphase Flow)</w:t>
      </w:r>
      <w:r w:rsidR="006E2D12">
        <w:rPr>
          <w:rFonts w:ascii="맑은 고딕" w:eastAsia="맑은 고딕" w:hAnsi="맑은 고딕" w:cs="Arial" w:hint="eastAsia"/>
          <w:sz w:val="22"/>
          <w:szCs w:val="22"/>
        </w:rPr>
        <w:t>에 대하여 해석을 수행</w:t>
      </w:r>
      <w:r w:rsidR="00B54EDB" w:rsidRPr="00B54EDB">
        <w:rPr>
          <w:rFonts w:ascii="맑은 고딕" w:eastAsia="맑은 고딕" w:hAnsi="맑은 고딕" w:cs="Arial" w:hint="eastAsia"/>
          <w:sz w:val="22"/>
          <w:szCs w:val="22"/>
        </w:rPr>
        <w:t>한다.</w:t>
      </w:r>
      <w:r w:rsidR="00B54EDB" w:rsidRPr="00B54EDB">
        <w:rPr>
          <w:rFonts w:ascii="맑은 고딕" w:eastAsia="맑은 고딕" w:hAnsi="맑은 고딕" w:cs="Arial"/>
          <w:sz w:val="22"/>
          <w:szCs w:val="22"/>
        </w:rPr>
        <w:t xml:space="preserve"> </w:t>
      </w:r>
    </w:p>
    <w:p w14:paraId="6DBA0B80" w14:textId="77777777" w:rsidR="001C4293" w:rsidRDefault="00FA3249" w:rsidP="002C2AEB">
      <w:pPr>
        <w:pStyle w:val="af8"/>
        <w:numPr>
          <w:ilvl w:val="0"/>
          <w:numId w:val="18"/>
        </w:numPr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 w:rsidRPr="002C2AEB">
        <w:rPr>
          <w:rFonts w:ascii="맑은 고딕" w:eastAsia="맑은 고딕" w:hAnsi="맑은 고딕" w:cs="Arial" w:hint="eastAsia"/>
          <w:sz w:val="22"/>
          <w:szCs w:val="22"/>
        </w:rPr>
        <w:t xml:space="preserve">전체 구조물의 길이에 비하여 </w:t>
      </w:r>
      <w:r w:rsidRPr="002C2AEB">
        <w:rPr>
          <w:rFonts w:ascii="맑은 고딕" w:eastAsia="맑은 고딕" w:hAnsi="맑은 고딕" w:cs="Arial"/>
          <w:sz w:val="22"/>
          <w:szCs w:val="22"/>
        </w:rPr>
        <w:t>FPV unit</w:t>
      </w:r>
      <w:r w:rsidRPr="002C2AEB">
        <w:rPr>
          <w:rFonts w:ascii="맑은 고딕" w:eastAsia="맑은 고딕" w:hAnsi="맑은 고딕" w:cs="Arial" w:hint="eastAsia"/>
          <w:sz w:val="22"/>
          <w:szCs w:val="22"/>
        </w:rPr>
        <w:t>의 길이가 매우 작으므로 효율적인 거동 해석을 위하여 F</w:t>
      </w:r>
      <w:r w:rsidRPr="002C2AEB">
        <w:rPr>
          <w:rFonts w:ascii="맑은 고딕" w:eastAsia="맑은 고딕" w:hAnsi="맑은 고딕" w:cs="Arial"/>
          <w:sz w:val="22"/>
          <w:szCs w:val="22"/>
        </w:rPr>
        <w:t xml:space="preserve">PV </w:t>
      </w:r>
      <w:r w:rsidRPr="002C2AEB">
        <w:rPr>
          <w:rFonts w:ascii="맑은 고딕" w:eastAsia="맑은 고딕" w:hAnsi="맑은 고딕" w:cs="Arial" w:hint="eastAsia"/>
          <w:sz w:val="22"/>
          <w:szCs w:val="22"/>
        </w:rPr>
        <w:t xml:space="preserve">구조물의 형상은 </w:t>
      </w:r>
      <w:proofErr w:type="spellStart"/>
      <w:r w:rsidRPr="002C2AEB">
        <w:rPr>
          <w:rFonts w:ascii="맑은 고딕" w:eastAsia="맑은 고딕" w:hAnsi="맑은 고딕" w:cs="Arial" w:hint="eastAsia"/>
          <w:sz w:val="22"/>
          <w:szCs w:val="22"/>
        </w:rPr>
        <w:t>간략화하여</w:t>
      </w:r>
      <w:proofErr w:type="spellEnd"/>
      <w:r w:rsidRPr="002C2AEB">
        <w:rPr>
          <w:rFonts w:ascii="맑은 고딕" w:eastAsia="맑은 고딕" w:hAnsi="맑은 고딕" w:cs="Arial" w:hint="eastAsia"/>
          <w:sz w:val="22"/>
          <w:szCs w:val="22"/>
        </w:rPr>
        <w:t xml:space="preserve"> 해석을 수행한다.</w:t>
      </w:r>
    </w:p>
    <w:p w14:paraId="15582996" w14:textId="77777777" w:rsidR="002226D7" w:rsidRDefault="002226D7" w:rsidP="002226D7">
      <w:pPr>
        <w:pStyle w:val="af8"/>
        <w:spacing w:line="360" w:lineRule="auto"/>
        <w:ind w:left="800"/>
        <w:rPr>
          <w:rFonts w:ascii="맑은 고딕" w:eastAsia="맑은 고딕" w:hAnsi="맑은 고딕" w:cs="Arial"/>
          <w:sz w:val="22"/>
          <w:szCs w:val="22"/>
        </w:rPr>
      </w:pPr>
    </w:p>
    <w:p w14:paraId="72400B2C" w14:textId="77777777" w:rsidR="00DE7F26" w:rsidRPr="008F4899" w:rsidRDefault="00DE7F26" w:rsidP="00DE7F26">
      <w:pPr>
        <w:pStyle w:val="af8"/>
        <w:numPr>
          <w:ilvl w:val="0"/>
          <w:numId w:val="6"/>
        </w:numPr>
        <w:spacing w:line="360" w:lineRule="auto"/>
        <w:rPr>
          <w:rFonts w:ascii="맑은 고딕" w:eastAsia="맑은 고딕" w:hAnsi="맑은 고딕" w:cs="Arial"/>
        </w:rPr>
      </w:pPr>
      <w:r w:rsidRPr="00DE7F26">
        <w:rPr>
          <w:rFonts w:ascii="맑은 고딕" w:eastAsia="맑은 고딕" w:hAnsi="맑은 고딕"/>
          <w:b/>
          <w:bCs/>
          <w:sz w:val="22"/>
          <w:szCs w:val="22"/>
        </w:rPr>
        <w:t>계측항목</w:t>
      </w:r>
    </w:p>
    <w:p w14:paraId="1DF99338" w14:textId="77777777" w:rsidR="00CA396D" w:rsidRPr="001659AF" w:rsidRDefault="00DE7F26">
      <w:pPr>
        <w:pStyle w:val="af8"/>
        <w:numPr>
          <w:ilvl w:val="0"/>
          <w:numId w:val="15"/>
        </w:numPr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 w:rsidRPr="001659AF">
        <w:rPr>
          <w:rFonts w:ascii="맑은 고딕" w:eastAsia="맑은 고딕" w:hAnsi="맑은 고딕" w:cs="Arial"/>
          <w:sz w:val="22"/>
          <w:szCs w:val="22"/>
        </w:rPr>
        <w:t xml:space="preserve">FPV </w:t>
      </w:r>
      <w:r w:rsidR="00A94A43" w:rsidRPr="001659AF">
        <w:rPr>
          <w:rFonts w:ascii="맑은 고딕" w:eastAsia="맑은 고딕" w:hAnsi="맑은 고딕" w:cs="Arial" w:hint="eastAsia"/>
          <w:sz w:val="22"/>
          <w:szCs w:val="22"/>
        </w:rPr>
        <w:t>B</w:t>
      </w:r>
      <w:r w:rsidR="00A94A43" w:rsidRPr="001659AF">
        <w:rPr>
          <w:rFonts w:ascii="맑은 고딕" w:eastAsia="맑은 고딕" w:hAnsi="맑은 고딕" w:cs="Arial"/>
          <w:sz w:val="22"/>
          <w:szCs w:val="22"/>
        </w:rPr>
        <w:t>lock</w:t>
      </w:r>
      <w:r w:rsidR="00C923EB" w:rsidRPr="001659AF">
        <w:rPr>
          <w:rFonts w:ascii="맑은 고딕" w:eastAsia="맑은 고딕" w:hAnsi="맑은 고딕" w:cs="Arial" w:hint="eastAsia"/>
          <w:sz w:val="22"/>
          <w:szCs w:val="22"/>
        </w:rPr>
        <w:t>의</w:t>
      </w:r>
      <w:r w:rsidR="0064278B" w:rsidRPr="001659AF">
        <w:rPr>
          <w:rFonts w:ascii="맑은 고딕" w:eastAsia="맑은 고딕" w:hAnsi="맑은 고딕" w:cs="Arial" w:hint="eastAsia"/>
          <w:sz w:val="22"/>
          <w:szCs w:val="22"/>
        </w:rPr>
        <w:t xml:space="preserve"> 거동</w:t>
      </w:r>
      <w:r w:rsidR="001659AF" w:rsidRPr="001659AF">
        <w:rPr>
          <w:rFonts w:ascii="맑은 고딕" w:eastAsia="맑은 고딕" w:hAnsi="맑은 고딕" w:cs="Arial" w:hint="eastAsia"/>
          <w:sz w:val="22"/>
          <w:szCs w:val="22"/>
        </w:rPr>
        <w:t xml:space="preserve">과 </w:t>
      </w:r>
      <w:r w:rsidR="00CA396D" w:rsidRPr="001659AF">
        <w:rPr>
          <w:rFonts w:ascii="맑은 고딕" w:eastAsia="맑은 고딕" w:hAnsi="맑은 고딕" w:cs="Arial" w:hint="eastAsia"/>
          <w:sz w:val="22"/>
          <w:szCs w:val="22"/>
        </w:rPr>
        <w:t>M</w:t>
      </w:r>
      <w:r w:rsidR="00CA396D" w:rsidRPr="001659AF">
        <w:rPr>
          <w:rFonts w:ascii="맑은 고딕" w:eastAsia="맑은 고딕" w:hAnsi="맑은 고딕" w:cs="Arial"/>
          <w:sz w:val="22"/>
          <w:szCs w:val="22"/>
        </w:rPr>
        <w:t xml:space="preserve">ooring </w:t>
      </w:r>
      <w:r w:rsidR="00CA396D" w:rsidRPr="001659AF">
        <w:rPr>
          <w:rFonts w:ascii="맑은 고딕" w:eastAsia="맑은 고딕" w:hAnsi="맑은 고딕" w:cs="Arial" w:hint="eastAsia"/>
          <w:sz w:val="22"/>
          <w:szCs w:val="22"/>
        </w:rPr>
        <w:t>장력의 시간 이력</w:t>
      </w:r>
    </w:p>
    <w:p w14:paraId="0A91851E" w14:textId="77777777" w:rsidR="00DE7F26" w:rsidRDefault="0064278B" w:rsidP="00473B56">
      <w:pPr>
        <w:pStyle w:val="af8"/>
        <w:numPr>
          <w:ilvl w:val="0"/>
          <w:numId w:val="15"/>
        </w:numPr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/>
          <w:sz w:val="22"/>
          <w:szCs w:val="22"/>
        </w:rPr>
        <w:t xml:space="preserve">FPV </w:t>
      </w:r>
      <w:r w:rsidR="00DE2B22">
        <w:rPr>
          <w:rFonts w:ascii="맑은 고딕" w:eastAsia="맑은 고딕" w:hAnsi="맑은 고딕" w:cs="Arial" w:hint="eastAsia"/>
          <w:sz w:val="22"/>
          <w:szCs w:val="22"/>
        </w:rPr>
        <w:t>B</w:t>
      </w:r>
      <w:r w:rsidR="00DE2B22">
        <w:rPr>
          <w:rFonts w:ascii="맑은 고딕" w:eastAsia="맑은 고딕" w:hAnsi="맑은 고딕" w:cs="Arial"/>
          <w:sz w:val="22"/>
          <w:szCs w:val="22"/>
        </w:rPr>
        <w:t>lock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에 작용하는 </w:t>
      </w:r>
      <w:r w:rsidR="00DE7F26" w:rsidRPr="00473B56">
        <w:rPr>
          <w:rFonts w:ascii="맑은 고딕" w:eastAsia="맑은 고딕" w:hAnsi="맑은 고딕" w:cs="Arial" w:hint="eastAsia"/>
          <w:sz w:val="22"/>
          <w:szCs w:val="22"/>
        </w:rPr>
        <w:t>D</w:t>
      </w:r>
      <w:r w:rsidR="00DE7F26" w:rsidRPr="00473B56">
        <w:rPr>
          <w:rFonts w:ascii="맑은 고딕" w:eastAsia="맑은 고딕" w:hAnsi="맑은 고딕" w:cs="Arial"/>
          <w:sz w:val="22"/>
          <w:szCs w:val="22"/>
        </w:rPr>
        <w:t>rag force, Lift force, Moment</w:t>
      </w:r>
      <w:r w:rsidR="00DE7F26" w:rsidRPr="00473B56">
        <w:rPr>
          <w:rFonts w:ascii="맑은 고딕" w:eastAsia="맑은 고딕" w:hAnsi="맑은 고딕" w:cs="Arial" w:hint="eastAsia"/>
          <w:sz w:val="22"/>
          <w:szCs w:val="22"/>
        </w:rPr>
        <w:t>의</w:t>
      </w:r>
      <w:r w:rsidR="00DE7F26" w:rsidRPr="00473B56">
        <w:rPr>
          <w:rFonts w:ascii="맑은 고딕" w:eastAsia="맑은 고딕" w:hAnsi="맑은 고딕" w:cs="Arial"/>
          <w:sz w:val="22"/>
          <w:szCs w:val="22"/>
        </w:rPr>
        <w:t xml:space="preserve"> 시간이력</w:t>
      </w:r>
      <w:r w:rsidR="00DE7F26" w:rsidRPr="00473B56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</w:p>
    <w:p w14:paraId="0BAC851A" w14:textId="77777777" w:rsidR="008F50A5" w:rsidRPr="003C227B" w:rsidRDefault="00A10391" w:rsidP="003C227B">
      <w:pPr>
        <w:pStyle w:val="af8"/>
        <w:numPr>
          <w:ilvl w:val="0"/>
          <w:numId w:val="15"/>
        </w:numPr>
        <w:spacing w:line="360" w:lineRule="auto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/>
          <w:sz w:val="22"/>
          <w:szCs w:val="22"/>
        </w:rPr>
        <w:t xml:space="preserve">FPV </w:t>
      </w:r>
      <w:proofErr w:type="spellStart"/>
      <w:r w:rsidR="005E4BDA">
        <w:rPr>
          <w:rFonts w:ascii="맑은 고딕" w:eastAsia="맑은 고딕" w:hAnsi="맑은 고딕" w:cs="Arial" w:hint="eastAsia"/>
          <w:sz w:val="22"/>
          <w:szCs w:val="22"/>
        </w:rPr>
        <w:t>p</w:t>
      </w:r>
      <w:r w:rsidR="005E4BDA">
        <w:rPr>
          <w:rFonts w:ascii="맑은 고딕" w:eastAsia="맑은 고딕" w:hAnsi="맑은 고딕" w:cs="Arial"/>
          <w:sz w:val="22"/>
          <w:szCs w:val="22"/>
        </w:rPr>
        <w:t>nael</w:t>
      </w:r>
      <w:proofErr w:type="spellEnd"/>
      <w:r>
        <w:rPr>
          <w:rFonts w:ascii="맑은 고딕" w:eastAsia="맑은 고딕" w:hAnsi="맑은 고딕" w:cs="Arial" w:hint="eastAsia"/>
          <w:sz w:val="22"/>
          <w:szCs w:val="22"/>
        </w:rPr>
        <w:t>에 작용하는</w:t>
      </w:r>
      <w:r w:rsidR="005E4BDA" w:rsidRPr="005E4BDA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5E4BDA">
        <w:rPr>
          <w:rFonts w:ascii="맑은 고딕" w:eastAsia="맑은 고딕" w:hAnsi="맑은 고딕" w:cs="Arial" w:hint="eastAsia"/>
          <w:sz w:val="22"/>
          <w:szCs w:val="22"/>
        </w:rPr>
        <w:t xml:space="preserve">최대 </w:t>
      </w:r>
      <w:r w:rsidR="005E4BDA">
        <w:rPr>
          <w:rFonts w:ascii="맑은 고딕" w:eastAsia="맑은 고딕" w:hAnsi="맑은 고딕" w:cs="Arial"/>
          <w:sz w:val="22"/>
          <w:szCs w:val="22"/>
        </w:rPr>
        <w:t xml:space="preserve">(+) / </w:t>
      </w:r>
      <w:r w:rsidR="005E4BDA">
        <w:rPr>
          <w:rFonts w:ascii="맑은 고딕" w:eastAsia="맑은 고딕" w:hAnsi="맑은 고딕" w:cs="Arial" w:hint="eastAsia"/>
          <w:sz w:val="22"/>
          <w:szCs w:val="22"/>
        </w:rPr>
        <w:t>최소(</w:t>
      </w:r>
      <w:r w:rsidR="005E4BDA">
        <w:rPr>
          <w:rFonts w:ascii="맑은 고딕" w:eastAsia="맑은 고딕" w:hAnsi="맑은 고딕" w:cs="Arial"/>
          <w:sz w:val="22"/>
          <w:szCs w:val="22"/>
        </w:rPr>
        <w:t xml:space="preserve">-) </w:t>
      </w:r>
      <w:r w:rsidR="005E4BDA">
        <w:rPr>
          <w:rFonts w:ascii="맑은 고딕" w:eastAsia="맑은 고딕" w:hAnsi="맑은 고딕" w:cs="Arial" w:hint="eastAsia"/>
          <w:sz w:val="22"/>
          <w:szCs w:val="22"/>
        </w:rPr>
        <w:t>풍압</w:t>
      </w:r>
    </w:p>
    <w:p w14:paraId="747AE892" w14:textId="77777777" w:rsidR="00725C98" w:rsidRDefault="00725C98" w:rsidP="00725C98">
      <w:pPr>
        <w:pStyle w:val="af8"/>
        <w:spacing w:line="360" w:lineRule="auto"/>
        <w:ind w:left="440"/>
        <w:rPr>
          <w:rFonts w:ascii="맑은 고딕" w:eastAsia="맑은 고딕" w:hAnsi="맑은 고딕" w:cs="Arial"/>
          <w:sz w:val="22"/>
          <w:szCs w:val="22"/>
        </w:rPr>
      </w:pPr>
    </w:p>
    <w:p w14:paraId="2A3916BC" w14:textId="77777777" w:rsidR="00DE7F26" w:rsidRPr="008F4899" w:rsidRDefault="00DE7F26" w:rsidP="00DE7F26">
      <w:pPr>
        <w:pStyle w:val="af8"/>
        <w:numPr>
          <w:ilvl w:val="0"/>
          <w:numId w:val="6"/>
        </w:numPr>
        <w:spacing w:line="360" w:lineRule="auto"/>
        <w:rPr>
          <w:rFonts w:ascii="맑은 고딕" w:eastAsia="맑은 고딕" w:hAnsi="맑은 고딕" w:cs="Arial"/>
        </w:rPr>
      </w:pPr>
      <w:r w:rsidRPr="00DE7F26">
        <w:rPr>
          <w:rFonts w:ascii="맑은 고딕" w:eastAsia="맑은 고딕" w:hAnsi="맑은 고딕"/>
          <w:b/>
          <w:bCs/>
          <w:sz w:val="22"/>
          <w:szCs w:val="22"/>
        </w:rPr>
        <w:t>결과분석</w:t>
      </w:r>
      <w:r w:rsidRPr="008F4899">
        <w:rPr>
          <w:rFonts w:ascii="맑은 고딕" w:eastAsia="맑은 고딕" w:hAnsi="맑은 고딕" w:cs="Arial"/>
          <w:b/>
          <w:bCs/>
          <w:sz w:val="22"/>
          <w:szCs w:val="22"/>
        </w:rPr>
        <w:t xml:space="preserve"> :</w:t>
      </w:r>
    </w:p>
    <w:p w14:paraId="6B2A0123" w14:textId="77777777" w:rsidR="008F6DF3" w:rsidRDefault="00EE785E" w:rsidP="00A95058">
      <w:pPr>
        <w:pStyle w:val="af8"/>
        <w:spacing w:line="360" w:lineRule="auto"/>
        <w:ind w:left="709"/>
        <w:rPr>
          <w:rFonts w:ascii="맑은 고딕" w:eastAsia="맑은 고딕" w:hAnsi="맑은 고딕" w:cs="Arial"/>
          <w:sz w:val="22"/>
          <w:szCs w:val="22"/>
        </w:rPr>
      </w:pPr>
      <w:r>
        <w:rPr>
          <w:rFonts w:ascii="맑은 고딕" w:eastAsia="맑은 고딕" w:hAnsi="맑은 고딕" w:cs="Arial" w:hint="eastAsia"/>
          <w:sz w:val="22"/>
          <w:szCs w:val="22"/>
        </w:rPr>
        <w:t>C</w:t>
      </w:r>
      <w:r>
        <w:rPr>
          <w:rFonts w:ascii="맑은 고딕" w:eastAsia="맑은 고딕" w:hAnsi="맑은 고딕" w:cs="Arial"/>
          <w:sz w:val="22"/>
          <w:szCs w:val="22"/>
        </w:rPr>
        <w:t xml:space="preserve">FD </w:t>
      </w:r>
      <w:r>
        <w:rPr>
          <w:rFonts w:ascii="맑은 고딕" w:eastAsia="맑은 고딕" w:hAnsi="맑은 고딕" w:cs="Arial" w:hint="eastAsia"/>
          <w:sz w:val="22"/>
          <w:szCs w:val="22"/>
        </w:rPr>
        <w:t xml:space="preserve">해석 결과를 바탕으로 </w:t>
      </w:r>
      <w:r w:rsidR="00A53848">
        <w:rPr>
          <w:rFonts w:ascii="맑은 고딕" w:eastAsia="맑은 고딕" w:hAnsi="맑은 고딕" w:cs="Arial"/>
          <w:sz w:val="22"/>
          <w:szCs w:val="22"/>
        </w:rPr>
        <w:t xml:space="preserve">FPV </w:t>
      </w:r>
      <w:r w:rsidR="00A53848">
        <w:rPr>
          <w:rFonts w:ascii="맑은 고딕" w:eastAsia="맑은 고딕" w:hAnsi="맑은 고딕" w:cs="Arial" w:hint="eastAsia"/>
          <w:sz w:val="22"/>
          <w:szCs w:val="22"/>
        </w:rPr>
        <w:t>B</w:t>
      </w:r>
      <w:r w:rsidR="00A53848">
        <w:rPr>
          <w:rFonts w:ascii="맑은 고딕" w:eastAsia="맑은 고딕" w:hAnsi="맑은 고딕" w:cs="Arial"/>
          <w:sz w:val="22"/>
          <w:szCs w:val="22"/>
        </w:rPr>
        <w:t>lock</w:t>
      </w:r>
      <w:r w:rsidR="00A53848">
        <w:rPr>
          <w:rFonts w:ascii="맑은 고딕" w:eastAsia="맑은 고딕" w:hAnsi="맑은 고딕" w:cs="Arial" w:hint="eastAsia"/>
          <w:sz w:val="22"/>
          <w:szCs w:val="22"/>
        </w:rPr>
        <w:t>의 거동</w:t>
      </w:r>
      <w:r>
        <w:rPr>
          <w:rFonts w:ascii="맑은 고딕" w:eastAsia="맑은 고딕" w:hAnsi="맑은 고딕" w:cs="Arial" w:hint="eastAsia"/>
          <w:sz w:val="22"/>
          <w:szCs w:val="22"/>
        </w:rPr>
        <w:t>을</w:t>
      </w:r>
      <w:r w:rsidR="00A53848">
        <w:rPr>
          <w:rFonts w:ascii="맑은 고딕" w:eastAsia="맑은 고딕" w:hAnsi="맑은 고딕" w:cs="Arial" w:hint="eastAsia"/>
          <w:sz w:val="22"/>
          <w:szCs w:val="22"/>
        </w:rPr>
        <w:t xml:space="preserve"> 분석</w:t>
      </w:r>
      <w:r>
        <w:rPr>
          <w:rFonts w:ascii="맑은 고딕" w:eastAsia="맑은 고딕" w:hAnsi="맑은 고딕" w:cs="Arial" w:hint="eastAsia"/>
          <w:sz w:val="22"/>
          <w:szCs w:val="22"/>
        </w:rPr>
        <w:t>하고</w:t>
      </w:r>
      <w:r w:rsidR="00A53848">
        <w:rPr>
          <w:rFonts w:ascii="맑은 고딕" w:eastAsia="맑은 고딕" w:hAnsi="맑은 고딕" w:cs="Arial" w:hint="eastAsia"/>
          <w:sz w:val="22"/>
          <w:szCs w:val="22"/>
        </w:rPr>
        <w:t xml:space="preserve"> </w:t>
      </w:r>
      <w:r w:rsidR="00F35737">
        <w:rPr>
          <w:rFonts w:ascii="맑은 고딕" w:eastAsia="맑은 고딕" w:hAnsi="맑은 고딕" w:cs="Arial"/>
          <w:sz w:val="22"/>
          <w:szCs w:val="22"/>
        </w:rPr>
        <w:t>FPV Panel</w:t>
      </w:r>
      <w:r w:rsidR="00F35737">
        <w:rPr>
          <w:rFonts w:ascii="맑은 고딕" w:eastAsia="맑은 고딕" w:hAnsi="맑은 고딕" w:cs="Arial" w:hint="eastAsia"/>
          <w:sz w:val="22"/>
          <w:szCs w:val="22"/>
        </w:rPr>
        <w:t xml:space="preserve">에 작용하는 </w:t>
      </w:r>
      <w:r w:rsidR="00A53848">
        <w:rPr>
          <w:rFonts w:ascii="맑은 고딕" w:eastAsia="맑은 고딕" w:hAnsi="맑은 고딕" w:cs="Arial" w:hint="eastAsia"/>
          <w:sz w:val="22"/>
          <w:szCs w:val="22"/>
        </w:rPr>
        <w:t>풍하중</w:t>
      </w:r>
      <w:r w:rsidR="00E66973">
        <w:rPr>
          <w:rFonts w:ascii="맑은 고딕" w:eastAsia="맑은 고딕" w:hAnsi="맑은 고딕" w:cs="Arial" w:hint="eastAsia"/>
          <w:sz w:val="22"/>
          <w:szCs w:val="22"/>
        </w:rPr>
        <w:t>을</w:t>
      </w:r>
      <w:r w:rsidR="00A53848">
        <w:rPr>
          <w:rFonts w:ascii="맑은 고딕" w:eastAsia="맑은 고딕" w:hAnsi="맑은 고딕" w:cs="Arial" w:hint="eastAsia"/>
          <w:sz w:val="22"/>
          <w:szCs w:val="22"/>
        </w:rPr>
        <w:t xml:space="preserve"> 산정</w:t>
      </w:r>
      <w:r>
        <w:rPr>
          <w:rFonts w:ascii="맑은 고딕" w:eastAsia="맑은 고딕" w:hAnsi="맑은 고딕" w:cs="Arial" w:hint="eastAsia"/>
          <w:sz w:val="22"/>
          <w:szCs w:val="22"/>
        </w:rPr>
        <w:t>한다.</w:t>
      </w:r>
    </w:p>
    <w:p w14:paraId="457A898F" w14:textId="77777777" w:rsidR="00CD556F" w:rsidRDefault="00CD556F" w:rsidP="00A95058">
      <w:pPr>
        <w:pStyle w:val="af8"/>
        <w:spacing w:line="360" w:lineRule="auto"/>
        <w:ind w:left="709"/>
        <w:rPr>
          <w:rFonts w:ascii="맑은 고딕" w:eastAsia="맑은 고딕" w:hAnsi="맑은 고딕" w:cs="Arial"/>
          <w:sz w:val="22"/>
          <w:szCs w:val="22"/>
        </w:rPr>
      </w:pPr>
    </w:p>
    <w:p w14:paraId="08FC17E2" w14:textId="4C2C010D" w:rsidR="003E36DA" w:rsidRPr="008F4899" w:rsidRDefault="00E74BF0" w:rsidP="00155DF6">
      <w:pPr>
        <w:pStyle w:val="af8"/>
        <w:spacing w:line="360" w:lineRule="auto"/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  <w:b/>
          <w:bCs/>
          <w:sz w:val="26"/>
          <w:szCs w:val="26"/>
        </w:rPr>
        <w:br w:type="page"/>
      </w:r>
      <w:r w:rsidR="00405030">
        <w:rPr>
          <w:rFonts w:ascii="맑은 고딕" w:eastAsia="맑은 고딕" w:hAnsi="맑은 고딕" w:cs="Arial"/>
          <w:b/>
          <w:bCs/>
          <w:sz w:val="26"/>
          <w:szCs w:val="26"/>
        </w:rPr>
        <w:lastRenderedPageBreak/>
        <w:t>3</w:t>
      </w:r>
      <w:r w:rsidR="003E36DA" w:rsidRPr="008F4899">
        <w:rPr>
          <w:rFonts w:ascii="맑은 고딕" w:eastAsia="맑은 고딕" w:hAnsi="맑은 고딕" w:cs="Arial"/>
          <w:b/>
          <w:bCs/>
          <w:sz w:val="26"/>
          <w:szCs w:val="26"/>
        </w:rPr>
        <w:t xml:space="preserve">. </w:t>
      </w:r>
      <w:r w:rsidR="0060630F">
        <w:rPr>
          <w:rFonts w:ascii="맑은 고딕" w:eastAsia="맑은 고딕" w:hAnsi="맑은 고딕" w:cs="Arial" w:hint="eastAsia"/>
          <w:b/>
          <w:bCs/>
          <w:sz w:val="26"/>
          <w:szCs w:val="26"/>
        </w:rPr>
        <w:t>견적 및 수행기간</w:t>
      </w:r>
    </w:p>
    <w:p w14:paraId="4A2CDFEA" w14:textId="77777777" w:rsidR="00C42144" w:rsidRPr="00282DA8" w:rsidRDefault="00282DA8" w:rsidP="00282DA8">
      <w:pPr>
        <w:pStyle w:val="af8"/>
        <w:spacing w:line="360" w:lineRule="auto"/>
        <w:rPr>
          <w:rFonts w:ascii="맑은 고딕" w:eastAsia="맑은 고딕" w:hAnsi="맑은 고딕" w:cs="바탕"/>
          <w:b/>
          <w:szCs w:val="24"/>
        </w:rPr>
      </w:pPr>
      <w:r>
        <w:rPr>
          <w:rFonts w:ascii="맑은 고딕" w:eastAsia="맑은 고딕" w:hAnsi="맑은 고딕" w:cs="Arial"/>
          <w:b/>
          <w:bCs/>
          <w:sz w:val="24"/>
          <w:szCs w:val="24"/>
        </w:rPr>
        <w:t>3</w:t>
      </w:r>
      <w:r w:rsidR="00C10891" w:rsidRPr="008F4899">
        <w:rPr>
          <w:rFonts w:ascii="맑은 고딕" w:eastAsia="맑은 고딕" w:hAnsi="맑은 고딕" w:cs="Arial"/>
          <w:b/>
          <w:bCs/>
          <w:sz w:val="24"/>
          <w:szCs w:val="24"/>
        </w:rPr>
        <w:t>.</w:t>
      </w:r>
      <w:r>
        <w:rPr>
          <w:rFonts w:ascii="맑은 고딕" w:eastAsia="맑은 고딕" w:hAnsi="맑은 고딕" w:cs="Arial"/>
          <w:b/>
          <w:bCs/>
          <w:sz w:val="24"/>
          <w:szCs w:val="24"/>
        </w:rPr>
        <w:t>1</w:t>
      </w:r>
      <w:r w:rsidR="00C10891" w:rsidRPr="008F4899">
        <w:rPr>
          <w:rFonts w:ascii="맑은 고딕" w:eastAsia="맑은 고딕" w:hAnsi="맑은 고딕" w:cs="Arial"/>
          <w:b/>
          <w:bCs/>
          <w:sz w:val="24"/>
          <w:szCs w:val="24"/>
        </w:rPr>
        <w:t xml:space="preserve"> </w:t>
      </w:r>
      <w:r w:rsidR="00C42144">
        <w:rPr>
          <w:rFonts w:ascii="맑은 고딕" w:eastAsia="맑은 고딕" w:hAnsi="맑은 고딕" w:cs="바탕" w:hint="eastAsia"/>
          <w:b/>
          <w:sz w:val="24"/>
          <w:szCs w:val="24"/>
        </w:rPr>
        <w:t>CFD해석 견적</w:t>
      </w:r>
    </w:p>
    <w:p w14:paraId="3696F14B" w14:textId="1BAD3E01" w:rsidR="00C42144" w:rsidRPr="00C42144" w:rsidRDefault="00C42144" w:rsidP="00C42144">
      <w:pPr>
        <w:snapToGrid w:val="0"/>
        <w:spacing w:before="100" w:after="300" w:line="264" w:lineRule="auto"/>
        <w:ind w:firstLineChars="303" w:firstLine="667"/>
        <w:textAlignment w:val="bottom"/>
        <w:rPr>
          <w:rFonts w:ascii="맑은 고딕" w:eastAsia="맑은 고딕" w:hAnsi="맑은 고딕" w:cs="바탕"/>
          <w:color w:val="000000"/>
          <w:sz w:val="22"/>
          <w:szCs w:val="22"/>
          <w:lang w:eastAsia="ko-KR"/>
        </w:rPr>
      </w:pPr>
      <w:r w:rsidRPr="00C42144">
        <w:rPr>
          <w:rFonts w:ascii="맑은 고딕" w:eastAsia="맑은 고딕" w:hAnsi="맑은 고딕" w:cs="바탕" w:hint="eastAsia"/>
          <w:color w:val="000000"/>
          <w:sz w:val="22"/>
          <w:lang w:eastAsia="ko-KR"/>
        </w:rPr>
        <w:t xml:space="preserve">□ </w:t>
      </w:r>
      <w:r w:rsidRPr="00C42144">
        <w:rPr>
          <w:rFonts w:ascii="맑은 고딕" w:eastAsia="맑은 고딕" w:hAnsi="맑은 고딕" w:cs="바탕" w:hint="eastAsia"/>
          <w:b/>
          <w:color w:val="000000"/>
          <w:sz w:val="22"/>
          <w:lang w:eastAsia="ko-KR"/>
        </w:rPr>
        <w:t>견적금액</w:t>
      </w:r>
      <w:r w:rsidRPr="00C42144">
        <w:rPr>
          <w:rFonts w:ascii="맑은 고딕" w:eastAsia="맑은 고딕" w:hAnsi="맑은 고딕" w:cs="바탕" w:hint="eastAsia"/>
          <w:color w:val="000000"/>
          <w:sz w:val="22"/>
          <w:lang w:eastAsia="ko-KR"/>
        </w:rPr>
        <w:t xml:space="preserve">:  </w:t>
      </w:r>
      <w:r w:rsidRPr="00C42144">
        <w:rPr>
          <w:rFonts w:ascii="맑은 고딕" w:eastAsia="맑은 고딕" w:hAnsi="맑은 고딕" w:cs="바탕" w:hint="eastAsia"/>
          <w:b/>
          <w:sz w:val="22"/>
          <w:u w:val="single"/>
          <w:lang w:eastAsia="ko-KR"/>
        </w:rPr>
        <w:t xml:space="preserve">일금 </w:t>
      </w:r>
      <w:proofErr w:type="spellStart"/>
      <w:r w:rsidR="00D84AAE">
        <w:rPr>
          <w:rFonts w:ascii="맑은 고딕" w:eastAsia="맑은 고딕" w:hAnsi="맑은 고딕" w:cs="바탕" w:hint="eastAsia"/>
          <w:b/>
          <w:sz w:val="22"/>
          <w:u w:val="single"/>
          <w:lang w:eastAsia="ko-KR"/>
        </w:rPr>
        <w:t>일억오백</w:t>
      </w:r>
      <w:r w:rsidR="002F63E0">
        <w:rPr>
          <w:rFonts w:ascii="맑은 고딕" w:eastAsia="맑은 고딕" w:hAnsi="맑은 고딕" w:cs="바탕" w:hint="eastAsia"/>
          <w:b/>
          <w:sz w:val="22"/>
          <w:u w:val="single"/>
          <w:lang w:eastAsia="ko-KR"/>
        </w:rPr>
        <w:t>만</w:t>
      </w:r>
      <w:r w:rsidRPr="00C42144">
        <w:rPr>
          <w:rFonts w:ascii="맑은 고딕" w:eastAsia="맑은 고딕" w:hAnsi="맑은 고딕" w:cs="바탕" w:hint="eastAsia"/>
          <w:b/>
          <w:sz w:val="22"/>
          <w:u w:val="single"/>
          <w:lang w:eastAsia="ko-KR"/>
        </w:rPr>
        <w:t>원</w:t>
      </w:r>
      <w:proofErr w:type="spellEnd"/>
      <w:r w:rsidRPr="00C42144">
        <w:rPr>
          <w:rFonts w:ascii="맑은 고딕" w:eastAsia="맑은 고딕" w:hAnsi="맑은 고딕" w:cs="바탕" w:hint="eastAsia"/>
          <w:b/>
          <w:sz w:val="22"/>
          <w:u w:val="single"/>
          <w:lang w:eastAsia="ko-KR"/>
        </w:rPr>
        <w:t xml:space="preserve"> (\</w:t>
      </w:r>
      <w:r w:rsidR="00D84AAE">
        <w:rPr>
          <w:rFonts w:ascii="맑은 고딕" w:eastAsia="맑은 고딕" w:hAnsi="맑은 고딕" w:cs="바탕"/>
          <w:b/>
          <w:sz w:val="22"/>
          <w:u w:val="single"/>
          <w:lang w:eastAsia="ko-KR"/>
        </w:rPr>
        <w:t>105</w:t>
      </w:r>
      <w:r w:rsidRPr="00C42144">
        <w:rPr>
          <w:rFonts w:ascii="맑은 고딕" w:eastAsia="맑은 고딕" w:hAnsi="맑은 고딕" w:cs="바탕" w:hint="eastAsia"/>
          <w:b/>
          <w:sz w:val="22"/>
          <w:u w:val="single"/>
          <w:lang w:eastAsia="ko-KR"/>
        </w:rPr>
        <w:t>,000,000, 부가세 별도)</w:t>
      </w:r>
    </w:p>
    <w:tbl>
      <w:tblPr>
        <w:tblW w:w="9097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7"/>
        <w:gridCol w:w="1984"/>
        <w:gridCol w:w="1726"/>
      </w:tblGrid>
      <w:tr w:rsidR="00C42144" w14:paraId="1E82D22B" w14:textId="77777777" w:rsidTr="00C42144">
        <w:trPr>
          <w:trHeight w:val="502"/>
          <w:jc w:val="center"/>
        </w:trPr>
        <w:tc>
          <w:tcPr>
            <w:tcW w:w="5387" w:type="dxa"/>
            <w:vMerge w:val="restart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B3A98E" w14:textId="77777777" w:rsidR="00C42144" w:rsidRPr="00C42144" w:rsidRDefault="00C42144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 xml:space="preserve">구 </w:t>
            </w:r>
            <w:r w:rsidRPr="00C42144">
              <w:rPr>
                <w:rFonts w:eastAsia="맑은 고딕" w:hint="eastAsia"/>
                <w:b/>
                <w:color w:val="000000"/>
                <w:sz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분</w:t>
            </w:r>
          </w:p>
        </w:tc>
        <w:tc>
          <w:tcPr>
            <w:tcW w:w="3710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D9E2F3"/>
            <w:vAlign w:val="center"/>
            <w:hideMark/>
          </w:tcPr>
          <w:p w14:paraId="227C883A" w14:textId="77777777" w:rsidR="00C42144" w:rsidRPr="00C42144" w:rsidRDefault="00C42144">
            <w:pPr>
              <w:keepNext/>
              <w:keepLines/>
              <w:adjustRightInd w:val="0"/>
              <w:jc w:val="center"/>
              <w:rPr>
                <w:rFonts w:eastAsia="맑은 고딕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금  액</w:t>
            </w:r>
            <w:r w:rsidRPr="00C42144">
              <w:rPr>
                <w:rFonts w:eastAsia="맑은 고딕" w:hint="eastAsia"/>
                <w:b/>
                <w:color w:val="000000"/>
                <w:sz w:val="22"/>
              </w:rPr>
              <w:t>(</w:t>
            </w: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원</w:t>
            </w:r>
            <w:r w:rsidRPr="00C42144">
              <w:rPr>
                <w:rFonts w:eastAsia="맑은 고딕" w:hint="eastAsia"/>
                <w:b/>
                <w:color w:val="000000"/>
                <w:sz w:val="22"/>
              </w:rPr>
              <w:t>)</w:t>
            </w:r>
          </w:p>
        </w:tc>
      </w:tr>
      <w:tr w:rsidR="00C42144" w14:paraId="1208B9AD" w14:textId="77777777" w:rsidTr="00C42144">
        <w:trPr>
          <w:trHeight w:val="502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C57ED6" w14:textId="77777777" w:rsidR="00C42144" w:rsidRPr="00C42144" w:rsidRDefault="00C42144">
            <w:pPr>
              <w:widowControl/>
              <w:rPr>
                <w:rFonts w:eastAsia="맑은 고딕" w:hAnsi="맑은 고딕"/>
                <w:b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  <w:vAlign w:val="center"/>
            <w:hideMark/>
          </w:tcPr>
          <w:p w14:paraId="029F8899" w14:textId="77777777" w:rsidR="00C42144" w:rsidRDefault="00C42144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기본</w:t>
            </w:r>
          </w:p>
        </w:tc>
        <w:tc>
          <w:tcPr>
            <w:tcW w:w="172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D9E2F3"/>
            <w:vAlign w:val="center"/>
            <w:hideMark/>
          </w:tcPr>
          <w:p w14:paraId="3D48198B" w14:textId="77777777" w:rsidR="00C42144" w:rsidRPr="00C42144" w:rsidRDefault="00C42144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b/>
                <w:color w:val="000000"/>
                <w:sz w:val="22"/>
              </w:rPr>
            </w:pPr>
            <w:r w:rsidRPr="00C42144">
              <w:rPr>
                <w:rFonts w:eastAsia="맑은 고딕" w:hint="eastAsia"/>
                <w:b/>
                <w:color w:val="000000"/>
                <w:sz w:val="22"/>
              </w:rPr>
              <w:t>옵션</w:t>
            </w:r>
          </w:p>
        </w:tc>
      </w:tr>
      <w:tr w:rsidR="00C42144" w14:paraId="234DE96E" w14:textId="77777777" w:rsidTr="00757A2A">
        <w:trPr>
          <w:trHeight w:val="454"/>
          <w:jc w:val="center"/>
        </w:trPr>
        <w:tc>
          <w:tcPr>
            <w:tcW w:w="5387" w:type="dxa"/>
            <w:tcBorders>
              <w:top w:val="single" w:sz="12" w:space="0" w:color="auto"/>
              <w:left w:val="nil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C7D399" w14:textId="77777777" w:rsidR="00C42144" w:rsidRPr="00C42144" w:rsidRDefault="00C42144" w:rsidP="00757A2A">
            <w:pPr>
              <w:keepNext/>
              <w:keepLines/>
              <w:adjustRightInd w:val="0"/>
              <w:spacing w:line="240" w:lineRule="exact"/>
              <w:ind w:firstLineChars="100" w:firstLine="220"/>
              <w:rPr>
                <w:rFonts w:eastAsia="맑은 고딕"/>
                <w:color w:val="000000"/>
                <w:sz w:val="22"/>
                <w:lang w:eastAsia="ko-KR"/>
              </w:rPr>
            </w:pPr>
            <w:r>
              <w:rPr>
                <w:rFonts w:hint="eastAsia"/>
                <w:color w:val="000000"/>
                <w:sz w:val="22"/>
                <w:lang w:eastAsia="ko-KR"/>
              </w:rPr>
              <w:t xml:space="preserve">1. CFD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>모델링</w:t>
            </w:r>
            <w:r w:rsidR="0023579A">
              <w:rPr>
                <w:rFonts w:ascii="맑은 고딕" w:eastAsia="맑은 고딕" w:hAnsi="맑은 고딕" w:cs="맑은 고딕"/>
                <w:color w:val="000000"/>
                <w:sz w:val="22"/>
                <w:lang w:eastAsia="ko-KR"/>
              </w:rPr>
              <w:br/>
            </w:r>
            <w:r>
              <w:rPr>
                <w:rFonts w:hint="eastAsia"/>
                <w:color w:val="000000"/>
                <w:sz w:val="22"/>
                <w:lang w:eastAsia="ko-KR"/>
              </w:rPr>
              <w:t xml:space="preserve"> </w:t>
            </w:r>
            <w:r w:rsidR="0023579A">
              <w:rPr>
                <w:color w:val="000000"/>
                <w:sz w:val="22"/>
                <w:lang w:eastAsia="ko-KR"/>
              </w:rPr>
              <w:t xml:space="preserve">     </w:t>
            </w:r>
            <w:r>
              <w:rPr>
                <w:rFonts w:hint="eastAsia"/>
                <w:color w:val="000000"/>
                <w:sz w:val="22"/>
                <w:lang w:eastAsia="ko-KR"/>
              </w:rPr>
              <w:t>(</w:t>
            </w:r>
            <w:r w:rsidR="0023579A">
              <w:rPr>
                <w:color w:val="000000"/>
                <w:sz w:val="22"/>
                <w:lang w:eastAsia="ko-KR"/>
              </w:rPr>
              <w:t xml:space="preserve">FPV Block, </w:t>
            </w:r>
            <w:r w:rsidR="0023579A"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>M</w:t>
            </w:r>
            <w:r w:rsidR="0023579A">
              <w:rPr>
                <w:rFonts w:ascii="맑은 고딕" w:eastAsia="맑은 고딕" w:hAnsi="맑은 고딕" w:cs="맑은 고딕"/>
                <w:color w:val="000000"/>
                <w:sz w:val="22"/>
                <w:lang w:eastAsia="ko-KR"/>
              </w:rPr>
              <w:t xml:space="preserve">ooring System, </w:t>
            </w:r>
            <w:proofErr w:type="spellStart"/>
            <w:r w:rsidR="006B5B7E"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>다상유동</w:t>
            </w:r>
            <w:proofErr w:type="spellEnd"/>
            <w:r w:rsidR="006B5B7E"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>)</w:t>
            </w:r>
          </w:p>
        </w:tc>
        <w:tc>
          <w:tcPr>
            <w:tcW w:w="1984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14:paraId="540D85CC" w14:textId="77777777" w:rsidR="00C42144" w:rsidRPr="00C42144" w:rsidRDefault="006F6523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eastAsia="맑은 고딕"/>
                <w:sz w:val="22"/>
              </w:rPr>
            </w:pPr>
            <w:r>
              <w:rPr>
                <w:sz w:val="22"/>
              </w:rPr>
              <w:t>5</w:t>
            </w:r>
            <w:r w:rsidR="00C42144">
              <w:rPr>
                <w:rFonts w:hint="eastAsia"/>
                <w:sz w:val="22"/>
              </w:rPr>
              <w:t>,000,000</w:t>
            </w:r>
          </w:p>
        </w:tc>
        <w:tc>
          <w:tcPr>
            <w:tcW w:w="1726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25D2CEA2" w14:textId="77777777" w:rsidR="00C42144" w:rsidRPr="00C42144" w:rsidRDefault="00C42144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eastAsia="맑은 고딕"/>
                <w:b/>
                <w:bCs/>
                <w:sz w:val="22"/>
              </w:rPr>
            </w:pPr>
          </w:p>
        </w:tc>
      </w:tr>
      <w:tr w:rsidR="00243FF0" w14:paraId="02A703E5" w14:textId="77777777" w:rsidTr="00757A2A">
        <w:trPr>
          <w:trHeight w:val="397"/>
          <w:jc w:val="center"/>
        </w:trPr>
        <w:tc>
          <w:tcPr>
            <w:tcW w:w="5387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00ECDC" w14:textId="77777777" w:rsidR="00243FF0" w:rsidRPr="00C42144" w:rsidRDefault="00243FF0" w:rsidP="00757A2A">
            <w:pPr>
              <w:keepNext/>
              <w:keepLines/>
              <w:adjustRightInd w:val="0"/>
              <w:spacing w:line="240" w:lineRule="exact"/>
              <w:ind w:firstLineChars="100" w:firstLine="220"/>
              <w:rPr>
                <w:rFonts w:eastAsia="맑은 고딕"/>
                <w:color w:val="000000"/>
                <w:sz w:val="22"/>
                <w:lang w:eastAsia="ko-KR"/>
              </w:rPr>
            </w:pPr>
            <w:r>
              <w:rPr>
                <w:rFonts w:hint="eastAsia"/>
                <w:color w:val="000000"/>
                <w:sz w:val="22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>하중 모델링</w:t>
            </w:r>
          </w:p>
        </w:tc>
        <w:tc>
          <w:tcPr>
            <w:tcW w:w="19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618BB433" w14:textId="447383DD" w:rsidR="00243FF0" w:rsidRDefault="0081632F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sz w:val="22"/>
              </w:rPr>
            </w:pPr>
            <w:r>
              <w:rPr>
                <w:sz w:val="22"/>
              </w:rPr>
              <w:t>5</w:t>
            </w:r>
            <w:r w:rsidR="00243FF0">
              <w:rPr>
                <w:rFonts w:hint="eastAsia"/>
                <w:sz w:val="22"/>
              </w:rPr>
              <w:t>,000,000</w:t>
            </w:r>
          </w:p>
        </w:tc>
        <w:tc>
          <w:tcPr>
            <w:tcW w:w="172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478CE12B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sz w:val="22"/>
              </w:rPr>
            </w:pPr>
          </w:p>
        </w:tc>
      </w:tr>
      <w:tr w:rsidR="00243FF0" w14:paraId="47F8D7D2" w14:textId="77777777" w:rsidTr="00757A2A">
        <w:trPr>
          <w:trHeight w:val="397"/>
          <w:jc w:val="center"/>
        </w:trPr>
        <w:tc>
          <w:tcPr>
            <w:tcW w:w="5387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4D106D" w14:textId="77777777" w:rsidR="00243FF0" w:rsidRDefault="00243FF0" w:rsidP="00757A2A">
            <w:pPr>
              <w:keepNext/>
              <w:keepLines/>
              <w:adjustRightInd w:val="0"/>
              <w:spacing w:line="240" w:lineRule="exact"/>
              <w:ind w:firstLineChars="208" w:firstLine="458"/>
              <w:rPr>
                <w:rFonts w:eastAsia="맑은 고딕"/>
                <w:color w:val="000000"/>
                <w:sz w:val="22"/>
                <w:lang w:eastAsia="ko-KR"/>
              </w:rPr>
            </w:pPr>
            <w:r>
              <w:rPr>
                <w:rFonts w:hint="eastAsia"/>
                <w:color w:val="000000"/>
                <w:sz w:val="22"/>
                <w:lang w:eastAsia="ko-KR"/>
              </w:rPr>
              <w:t xml:space="preserve">2.1 </w:t>
            </w:r>
            <w:proofErr w:type="spellStart"/>
            <w:r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>풍하중</w:t>
            </w:r>
            <w:proofErr w:type="spellEnd"/>
            <w:r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 xml:space="preserve"> 모델링</w:t>
            </w:r>
          </w:p>
        </w:tc>
        <w:tc>
          <w:tcPr>
            <w:tcW w:w="19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137C1432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sz w:val="22"/>
              </w:rPr>
            </w:pPr>
          </w:p>
        </w:tc>
        <w:tc>
          <w:tcPr>
            <w:tcW w:w="172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1A1F908B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sz w:val="22"/>
              </w:rPr>
            </w:pPr>
          </w:p>
        </w:tc>
      </w:tr>
      <w:tr w:rsidR="00243FF0" w14:paraId="47C0213F" w14:textId="77777777" w:rsidTr="00757A2A">
        <w:trPr>
          <w:trHeight w:val="397"/>
          <w:jc w:val="center"/>
        </w:trPr>
        <w:tc>
          <w:tcPr>
            <w:tcW w:w="5387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7C7D64" w14:textId="77777777" w:rsidR="00243FF0" w:rsidRDefault="00243FF0" w:rsidP="00757A2A">
            <w:pPr>
              <w:keepNext/>
              <w:keepLines/>
              <w:adjustRightInd w:val="0"/>
              <w:spacing w:line="240" w:lineRule="exact"/>
              <w:ind w:firstLineChars="208" w:firstLine="458"/>
              <w:rPr>
                <w:color w:val="000000"/>
                <w:sz w:val="22"/>
                <w:lang w:eastAsia="ko-KR"/>
              </w:rPr>
            </w:pPr>
            <w:r>
              <w:rPr>
                <w:rFonts w:hint="eastAsia"/>
                <w:color w:val="000000"/>
                <w:sz w:val="22"/>
                <w:lang w:eastAsia="ko-KR"/>
              </w:rPr>
              <w:t xml:space="preserve">2.2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>파랑하중 모델링</w:t>
            </w:r>
          </w:p>
        </w:tc>
        <w:tc>
          <w:tcPr>
            <w:tcW w:w="19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32E32099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sz w:val="22"/>
                <w:lang w:eastAsia="ko-KR"/>
              </w:rPr>
            </w:pPr>
          </w:p>
        </w:tc>
        <w:tc>
          <w:tcPr>
            <w:tcW w:w="172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  <w:hideMark/>
          </w:tcPr>
          <w:p w14:paraId="4E665B0F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sz w:val="22"/>
              </w:rPr>
            </w:pPr>
          </w:p>
        </w:tc>
      </w:tr>
      <w:tr w:rsidR="00243FF0" w14:paraId="339BE46D" w14:textId="77777777" w:rsidTr="00757A2A">
        <w:trPr>
          <w:trHeight w:val="397"/>
          <w:jc w:val="center"/>
        </w:trPr>
        <w:tc>
          <w:tcPr>
            <w:tcW w:w="5387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C83CB6" w14:textId="77777777" w:rsidR="00243FF0" w:rsidRPr="00964AEB" w:rsidRDefault="00243FF0" w:rsidP="00757A2A">
            <w:pPr>
              <w:keepNext/>
              <w:keepLines/>
              <w:adjustRightInd w:val="0"/>
              <w:spacing w:line="240" w:lineRule="exact"/>
              <w:ind w:firstLineChars="100" w:firstLine="220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3. CFD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해석</w:t>
            </w:r>
          </w:p>
        </w:tc>
        <w:tc>
          <w:tcPr>
            <w:tcW w:w="19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0CCDEF42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sz w:val="22"/>
              </w:rPr>
            </w:pPr>
          </w:p>
        </w:tc>
        <w:tc>
          <w:tcPr>
            <w:tcW w:w="172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536061FC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sz w:val="22"/>
              </w:rPr>
            </w:pPr>
          </w:p>
        </w:tc>
      </w:tr>
      <w:tr w:rsidR="00243FF0" w14:paraId="358309D7" w14:textId="77777777" w:rsidTr="00757A2A">
        <w:trPr>
          <w:trHeight w:val="397"/>
          <w:jc w:val="center"/>
        </w:trPr>
        <w:tc>
          <w:tcPr>
            <w:tcW w:w="5387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97084E" w14:textId="77777777" w:rsidR="00243FF0" w:rsidRPr="00A47B79" w:rsidRDefault="00243FF0" w:rsidP="00757A2A">
            <w:pPr>
              <w:keepNext/>
              <w:keepLines/>
              <w:adjustRightInd w:val="0"/>
              <w:spacing w:line="240" w:lineRule="exact"/>
              <w:ind w:firstLineChars="208" w:firstLine="458"/>
              <w:rPr>
                <w:color w:val="000000"/>
                <w:sz w:val="22"/>
                <w:lang w:eastAsia="ko-KR"/>
              </w:rPr>
            </w:pPr>
            <w:r>
              <w:rPr>
                <w:rFonts w:hint="eastAsia"/>
                <w:color w:val="000000"/>
                <w:sz w:val="22"/>
              </w:rPr>
              <w:t xml:space="preserve">3.1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 xml:space="preserve">해석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lang w:eastAsia="ko-KR"/>
              </w:rPr>
              <w:t xml:space="preserve">Tuning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 xml:space="preserve">및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lang w:eastAsia="ko-KR"/>
              </w:rPr>
              <w:t>Pre-test</w:t>
            </w:r>
          </w:p>
        </w:tc>
        <w:tc>
          <w:tcPr>
            <w:tcW w:w="19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14:paraId="032688F5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eastAsia="맑은 고딕"/>
                <w:sz w:val="22"/>
                <w:lang w:eastAsia="ko-KR"/>
              </w:rPr>
            </w:pPr>
            <w:r>
              <w:rPr>
                <w:rFonts w:eastAsia="맑은 고딕"/>
                <w:sz w:val="22"/>
                <w:lang w:eastAsia="ko-KR"/>
              </w:rPr>
              <w:t>40,000,000</w:t>
            </w:r>
          </w:p>
        </w:tc>
        <w:tc>
          <w:tcPr>
            <w:tcW w:w="172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7860D2C7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b/>
                <w:bCs/>
                <w:sz w:val="22"/>
              </w:rPr>
            </w:pPr>
          </w:p>
        </w:tc>
      </w:tr>
      <w:tr w:rsidR="00243FF0" w14:paraId="4D94AEF4" w14:textId="77777777" w:rsidTr="00757A2A">
        <w:trPr>
          <w:trHeight w:val="397"/>
          <w:jc w:val="center"/>
        </w:trPr>
        <w:tc>
          <w:tcPr>
            <w:tcW w:w="5387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1D5D16" w14:textId="57CCD6EA" w:rsidR="00243FF0" w:rsidRDefault="00243FF0" w:rsidP="00757A2A">
            <w:pPr>
              <w:keepNext/>
              <w:keepLines/>
              <w:adjustRightInd w:val="0"/>
              <w:spacing w:line="240" w:lineRule="exact"/>
              <w:ind w:firstLineChars="208" w:firstLine="458"/>
              <w:rPr>
                <w:color w:val="000000"/>
                <w:sz w:val="22"/>
                <w:lang w:eastAsia="ko-KR"/>
              </w:rPr>
            </w:pPr>
            <w:r>
              <w:rPr>
                <w:rFonts w:hint="eastAsia"/>
                <w:color w:val="000000"/>
                <w:sz w:val="22"/>
              </w:rPr>
              <w:t>3.</w:t>
            </w:r>
            <w:r>
              <w:rPr>
                <w:color w:val="000000"/>
                <w:sz w:val="22"/>
              </w:rPr>
              <w:t>2</w:t>
            </w:r>
            <w:r>
              <w:rPr>
                <w:rFonts w:hint="eastAsia"/>
                <w:color w:val="000000"/>
                <w:sz w:val="22"/>
              </w:rPr>
              <w:t xml:space="preserve">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lang w:eastAsia="ko-KR"/>
              </w:rPr>
              <w:t xml:space="preserve">CFD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 xml:space="preserve">해석: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풍향</w:t>
            </w:r>
            <w:r>
              <w:rPr>
                <w:rFonts w:hint="eastAsia"/>
                <w:color w:val="000000"/>
                <w:sz w:val="22"/>
              </w:rPr>
              <w:t xml:space="preserve"> </w:t>
            </w:r>
            <w:r>
              <w:rPr>
                <w:color w:val="000000"/>
                <w:sz w:val="22"/>
              </w:rPr>
              <w:t>2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개</w:t>
            </w:r>
            <w:r w:rsidR="00727743"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>,</w:t>
            </w:r>
            <w:r w:rsidR="00727743">
              <w:rPr>
                <w:rFonts w:ascii="맑은 고딕" w:eastAsia="맑은 고딕" w:hAnsi="맑은 고딕" w:cs="맑은 고딕"/>
                <w:color w:val="000000"/>
                <w:sz w:val="22"/>
                <w:lang w:eastAsia="ko-KR"/>
              </w:rPr>
              <w:t xml:space="preserve"> </w:t>
            </w:r>
            <w:r w:rsidR="00727743"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>수위</w:t>
            </w:r>
            <w:r w:rsidR="00727743">
              <w:rPr>
                <w:rFonts w:ascii="맑은 고딕" w:eastAsia="맑은 고딕" w:hAnsi="맑은 고딕" w:cs="맑은 고딕"/>
                <w:color w:val="000000"/>
                <w:sz w:val="22"/>
                <w:lang w:eastAsia="ko-KR"/>
              </w:rPr>
              <w:t>2</w:t>
            </w:r>
            <w:r w:rsidR="00727743">
              <w:rPr>
                <w:rFonts w:ascii="맑은 고딕" w:eastAsia="맑은 고딕" w:hAnsi="맑은 고딕" w:cs="맑은 고딕" w:hint="eastAsia"/>
                <w:color w:val="000000"/>
                <w:sz w:val="22"/>
                <w:lang w:eastAsia="ko-KR"/>
              </w:rPr>
              <w:t xml:space="preserve">개, 총 </w:t>
            </w:r>
            <w:r w:rsidR="00727743">
              <w:rPr>
                <w:rFonts w:ascii="맑은 고딕" w:eastAsia="맑은 고딕" w:hAnsi="맑은 고딕" w:cs="맑은 고딕"/>
                <w:color w:val="000000"/>
                <w:sz w:val="22"/>
                <w:lang w:eastAsia="ko-KR"/>
              </w:rPr>
              <w:t>4 Cases</w:t>
            </w:r>
          </w:p>
        </w:tc>
        <w:tc>
          <w:tcPr>
            <w:tcW w:w="19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248908FC" w14:textId="137BB397" w:rsidR="00243FF0" w:rsidRDefault="0081632F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eastAsia="맑은 고딕"/>
                <w:sz w:val="22"/>
                <w:lang w:eastAsia="ko-KR"/>
              </w:rPr>
            </w:pPr>
            <w:r>
              <w:rPr>
                <w:rFonts w:eastAsia="맑은 고딕"/>
                <w:sz w:val="22"/>
                <w:lang w:eastAsia="ko-KR"/>
              </w:rPr>
              <w:t>5</w:t>
            </w:r>
            <w:r w:rsidR="00243FF0">
              <w:rPr>
                <w:rFonts w:eastAsia="맑은 고딕"/>
                <w:sz w:val="22"/>
                <w:lang w:eastAsia="ko-KR"/>
              </w:rPr>
              <w:t>0,000,000</w:t>
            </w:r>
          </w:p>
        </w:tc>
        <w:tc>
          <w:tcPr>
            <w:tcW w:w="172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382A65EB" w14:textId="12DB8497" w:rsidR="00243FF0" w:rsidRPr="00727743" w:rsidRDefault="00727743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rFonts w:eastAsia="맑은 고딕" w:hint="eastAsia"/>
                <w:sz w:val="22"/>
                <w:lang w:eastAsia="ko-KR"/>
              </w:rPr>
            </w:pPr>
            <w:r w:rsidRPr="00727743">
              <w:rPr>
                <w:rFonts w:eastAsia="맑은 고딕" w:hint="eastAsia"/>
                <w:sz w:val="22"/>
                <w:lang w:eastAsia="ko-KR"/>
              </w:rPr>
              <w:t>추가</w:t>
            </w:r>
            <w:r>
              <w:rPr>
                <w:rFonts w:eastAsia="맑은 고딕" w:hint="eastAsia"/>
                <w:sz w:val="22"/>
                <w:lang w:eastAsia="ko-KR"/>
              </w:rPr>
              <w:t xml:space="preserve"> </w:t>
            </w:r>
            <w:r>
              <w:rPr>
                <w:rFonts w:eastAsia="맑은 고딕" w:hint="eastAsia"/>
                <w:sz w:val="22"/>
                <w:lang w:eastAsia="ko-KR"/>
              </w:rPr>
              <w:t>해석</w:t>
            </w:r>
            <w:r>
              <w:rPr>
                <w:rFonts w:eastAsia="맑은 고딕" w:hint="eastAsia"/>
                <w:sz w:val="22"/>
                <w:lang w:eastAsia="ko-KR"/>
              </w:rPr>
              <w:t xml:space="preserve"> </w:t>
            </w:r>
            <w:r>
              <w:rPr>
                <w:rFonts w:eastAsia="맑은 고딕"/>
                <w:sz w:val="22"/>
                <w:lang w:eastAsia="ko-KR"/>
              </w:rPr>
              <w:t>10,000,000/Case</w:t>
            </w:r>
          </w:p>
        </w:tc>
      </w:tr>
      <w:tr w:rsidR="00243FF0" w14:paraId="1B3260F4" w14:textId="77777777" w:rsidTr="00757A2A">
        <w:trPr>
          <w:trHeight w:val="397"/>
          <w:jc w:val="center"/>
        </w:trPr>
        <w:tc>
          <w:tcPr>
            <w:tcW w:w="5387" w:type="dxa"/>
            <w:tcBorders>
              <w:top w:val="dotted" w:sz="4" w:space="0" w:color="auto"/>
              <w:left w:val="nil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08A486" w14:textId="77777777" w:rsidR="00243FF0" w:rsidRDefault="00243FF0" w:rsidP="00757A2A">
            <w:pPr>
              <w:keepNext/>
              <w:keepLines/>
              <w:adjustRightInd w:val="0"/>
              <w:spacing w:line="240" w:lineRule="exact"/>
              <w:ind w:firstLineChars="80" w:firstLine="176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보고서</w:t>
            </w:r>
            <w:r>
              <w:rPr>
                <w:rFonts w:hint="eastAsia"/>
                <w:color w:val="000000"/>
                <w:sz w:val="22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>작성</w:t>
            </w:r>
          </w:p>
        </w:tc>
        <w:tc>
          <w:tcPr>
            <w:tcW w:w="1984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  <w:hideMark/>
          </w:tcPr>
          <w:p w14:paraId="529C995F" w14:textId="67BDBF3D" w:rsidR="00243FF0" w:rsidRDefault="0081632F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sz w:val="22"/>
              </w:rPr>
            </w:pPr>
            <w:r>
              <w:rPr>
                <w:sz w:val="22"/>
              </w:rPr>
              <w:t>5</w:t>
            </w:r>
            <w:r w:rsidR="00243FF0">
              <w:rPr>
                <w:rFonts w:hint="eastAsia"/>
                <w:sz w:val="22"/>
              </w:rPr>
              <w:t>,000,000</w:t>
            </w:r>
          </w:p>
        </w:tc>
        <w:tc>
          <w:tcPr>
            <w:tcW w:w="1726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vAlign w:val="center"/>
          </w:tcPr>
          <w:p w14:paraId="5CB4B28B" w14:textId="77777777" w:rsidR="00243FF0" w:rsidRDefault="00243FF0" w:rsidP="0081632F">
            <w:pPr>
              <w:keepNext/>
              <w:keepLines/>
              <w:adjustRightInd w:val="0"/>
              <w:spacing w:line="240" w:lineRule="exact"/>
              <w:ind w:rightChars="50" w:right="120"/>
              <w:jc w:val="right"/>
              <w:rPr>
                <w:sz w:val="22"/>
              </w:rPr>
            </w:pPr>
          </w:p>
        </w:tc>
      </w:tr>
      <w:tr w:rsidR="00243FF0" w14:paraId="55F9C66B" w14:textId="77777777" w:rsidTr="00C42144">
        <w:trPr>
          <w:trHeight w:val="502"/>
          <w:jc w:val="center"/>
        </w:trPr>
        <w:tc>
          <w:tcPr>
            <w:tcW w:w="5387" w:type="dxa"/>
            <w:tcBorders>
              <w:top w:val="double" w:sz="4" w:space="0" w:color="auto"/>
              <w:left w:val="nil"/>
              <w:bottom w:val="single" w:sz="12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BE3E0A" w14:textId="77777777" w:rsidR="00243FF0" w:rsidRPr="00C42144" w:rsidRDefault="00243FF0" w:rsidP="00243FF0">
            <w:pPr>
              <w:keepNext/>
              <w:keepLines/>
              <w:adjustRightInd w:val="0"/>
              <w:ind w:firstLineChars="100" w:firstLine="220"/>
              <w:jc w:val="center"/>
              <w:rPr>
                <w:rFonts w:eastAsia="맑은 고딕"/>
                <w:b/>
                <w:color w:val="00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  <w:sz w:val="22"/>
              </w:rPr>
              <w:t>합  계</w:t>
            </w:r>
            <w:r>
              <w:rPr>
                <w:rFonts w:ascii="맑은 고딕" w:eastAsia="맑은 고딕" w:hAnsi="맑은 고딕" w:cs="맑은 고딕" w:hint="eastAsia"/>
                <w:color w:val="000000"/>
                <w:sz w:val="22"/>
              </w:rPr>
              <w:t xml:space="preserve"> (부가세 별도)</w:t>
            </w:r>
          </w:p>
        </w:tc>
        <w:tc>
          <w:tcPr>
            <w:tcW w:w="1984" w:type="dxa"/>
            <w:tcBorders>
              <w:top w:val="doub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5EF7D2" w14:textId="146FA4AA" w:rsidR="00243FF0" w:rsidRPr="00C42144" w:rsidRDefault="0081632F" w:rsidP="0081632F">
            <w:pPr>
              <w:keepNext/>
              <w:keepLines/>
              <w:adjustRightInd w:val="0"/>
              <w:ind w:rightChars="50" w:right="120"/>
              <w:jc w:val="right"/>
              <w:rPr>
                <w:rFonts w:eastAsia="맑은 고딕"/>
                <w:b/>
                <w:sz w:val="22"/>
              </w:rPr>
            </w:pPr>
            <w:r>
              <w:rPr>
                <w:b/>
                <w:sz w:val="22"/>
              </w:rPr>
              <w:t>105</w:t>
            </w:r>
            <w:r w:rsidR="00243FF0">
              <w:rPr>
                <w:rFonts w:hint="eastAsia"/>
                <w:b/>
                <w:sz w:val="22"/>
              </w:rPr>
              <w:t>,000,000</w:t>
            </w:r>
          </w:p>
        </w:tc>
        <w:tc>
          <w:tcPr>
            <w:tcW w:w="1726" w:type="dxa"/>
            <w:tcBorders>
              <w:top w:val="double" w:sz="4" w:space="0" w:color="auto"/>
              <w:left w:val="single" w:sz="4" w:space="0" w:color="auto"/>
              <w:bottom w:val="single" w:sz="12" w:space="0" w:color="auto"/>
              <w:right w:val="nil"/>
            </w:tcBorders>
            <w:vAlign w:val="center"/>
          </w:tcPr>
          <w:p w14:paraId="05562C9A" w14:textId="77777777" w:rsidR="00243FF0" w:rsidRDefault="00243FF0" w:rsidP="0081632F">
            <w:pPr>
              <w:keepNext/>
              <w:keepLines/>
              <w:adjustRightInd w:val="0"/>
              <w:ind w:rightChars="50" w:right="120"/>
              <w:jc w:val="right"/>
              <w:rPr>
                <w:b/>
                <w:sz w:val="22"/>
              </w:rPr>
            </w:pPr>
          </w:p>
        </w:tc>
      </w:tr>
    </w:tbl>
    <w:p w14:paraId="6CA428FD" w14:textId="24CD1C6F" w:rsidR="00D1031F" w:rsidRPr="001803AA" w:rsidRDefault="00D1031F" w:rsidP="00D1031F">
      <w:pPr>
        <w:snapToGrid w:val="0"/>
        <w:spacing w:before="100" w:after="100" w:line="264" w:lineRule="auto"/>
        <w:textAlignment w:val="bottom"/>
        <w:rPr>
          <w:rFonts w:ascii="맑은 고딕" w:eastAsia="맑은 고딕" w:hAnsi="맑은 고딕" w:cs="바탕"/>
          <w:color w:val="000000"/>
          <w:sz w:val="22"/>
          <w:lang w:eastAsia="ko-KR"/>
        </w:rPr>
      </w:pPr>
      <w:r>
        <w:rPr>
          <w:rFonts w:ascii="맑은 고딕" w:eastAsia="맑은 고딕" w:hAnsi="맑은 고딕" w:cs="바탕" w:hint="eastAsia"/>
          <w:color w:val="000000"/>
          <w:sz w:val="22"/>
          <w:szCs w:val="22"/>
          <w:lang w:eastAsia="ko-KR"/>
        </w:rPr>
        <w:t>N</w:t>
      </w:r>
      <w:r>
        <w:rPr>
          <w:rFonts w:ascii="맑은 고딕" w:eastAsia="맑은 고딕" w:hAnsi="맑은 고딕" w:cs="바탕"/>
          <w:color w:val="000000"/>
          <w:sz w:val="22"/>
          <w:szCs w:val="22"/>
          <w:lang w:eastAsia="ko-KR"/>
        </w:rPr>
        <w:t xml:space="preserve">ote. </w:t>
      </w:r>
      <w:r>
        <w:rPr>
          <w:rFonts w:ascii="맑은 고딕" w:eastAsia="맑은 고딕" w:hAnsi="맑은 고딕" w:cs="바탕" w:hint="eastAsia"/>
          <w:color w:val="000000"/>
          <w:sz w:val="22"/>
          <w:lang w:eastAsia="ko-KR"/>
        </w:rPr>
        <w:t xml:space="preserve">발주처의 추가해석 </w:t>
      </w:r>
      <w:proofErr w:type="spellStart"/>
      <w:r>
        <w:rPr>
          <w:rFonts w:ascii="맑은 고딕" w:eastAsia="맑은 고딕" w:hAnsi="맑은 고딕" w:cs="바탕" w:hint="eastAsia"/>
          <w:color w:val="000000"/>
          <w:sz w:val="22"/>
          <w:lang w:eastAsia="ko-KR"/>
        </w:rPr>
        <w:t>요청시</w:t>
      </w:r>
      <w:proofErr w:type="spellEnd"/>
      <w:r>
        <w:rPr>
          <w:rFonts w:ascii="맑은 고딕" w:eastAsia="맑은 고딕" w:hAnsi="맑은 고딕" w:cs="바탕" w:hint="eastAsia"/>
          <w:color w:val="000000"/>
          <w:sz w:val="22"/>
          <w:lang w:eastAsia="ko-KR"/>
        </w:rPr>
        <w:t>,</w:t>
      </w:r>
      <w:r>
        <w:rPr>
          <w:rFonts w:ascii="맑은 고딕" w:eastAsia="맑은 고딕" w:hAnsi="맑은 고딕" w:cs="바탕"/>
          <w:color w:val="000000"/>
          <w:sz w:val="22"/>
          <w:lang w:eastAsia="ko-KR"/>
        </w:rPr>
        <w:t xml:space="preserve"> </w:t>
      </w:r>
      <w:r>
        <w:rPr>
          <w:rFonts w:ascii="맑은 고딕" w:eastAsia="맑은 고딕" w:hAnsi="맑은 고딕" w:cs="바탕" w:hint="eastAsia"/>
          <w:color w:val="000000"/>
          <w:sz w:val="22"/>
          <w:lang w:eastAsia="ko-KR"/>
        </w:rPr>
        <w:t>기간 및 금액 등은 협의 후 진행.</w:t>
      </w:r>
    </w:p>
    <w:p w14:paraId="6A3DD2BB" w14:textId="77777777" w:rsidR="00C42144" w:rsidRPr="00D1031F" w:rsidRDefault="00C42144" w:rsidP="00C42144">
      <w:pPr>
        <w:snapToGrid w:val="0"/>
        <w:spacing w:line="312" w:lineRule="auto"/>
        <w:ind w:firstLineChars="300" w:firstLine="360"/>
        <w:textAlignment w:val="bottom"/>
        <w:rPr>
          <w:rFonts w:ascii="맑은 고딕" w:eastAsia="맑은 고딕" w:hAnsi="맑은 고딕" w:cs="바탕"/>
          <w:bCs/>
          <w:color w:val="000000"/>
          <w:sz w:val="12"/>
          <w:szCs w:val="12"/>
        </w:rPr>
      </w:pPr>
    </w:p>
    <w:p w14:paraId="60CA444C" w14:textId="77777777" w:rsidR="00F01118" w:rsidRPr="008F4899" w:rsidRDefault="006B7A37" w:rsidP="00F01118">
      <w:pPr>
        <w:pStyle w:val="af8"/>
        <w:spacing w:line="360" w:lineRule="auto"/>
        <w:rPr>
          <w:rFonts w:ascii="맑은 고딕" w:eastAsia="맑은 고딕" w:hAnsi="맑은 고딕" w:cs="Arial"/>
        </w:rPr>
      </w:pPr>
      <w:r>
        <w:rPr>
          <w:rFonts w:ascii="맑은 고딕" w:eastAsia="맑은 고딕" w:hAnsi="맑은 고딕" w:cs="Arial"/>
          <w:b/>
          <w:bCs/>
          <w:sz w:val="24"/>
          <w:szCs w:val="24"/>
        </w:rPr>
        <w:t>3</w:t>
      </w:r>
      <w:r w:rsidR="00F01118" w:rsidRPr="008F4899">
        <w:rPr>
          <w:rFonts w:ascii="맑은 고딕" w:eastAsia="맑은 고딕" w:hAnsi="맑은 고딕" w:cs="Arial"/>
          <w:b/>
          <w:bCs/>
          <w:sz w:val="24"/>
          <w:szCs w:val="24"/>
        </w:rPr>
        <w:t>.</w:t>
      </w:r>
      <w:r w:rsidR="00F01118">
        <w:rPr>
          <w:rFonts w:ascii="맑은 고딕" w:eastAsia="맑은 고딕" w:hAnsi="맑은 고딕" w:cs="Arial"/>
          <w:b/>
          <w:bCs/>
          <w:sz w:val="24"/>
          <w:szCs w:val="24"/>
        </w:rPr>
        <w:t>2</w:t>
      </w:r>
      <w:r w:rsidR="00F01118" w:rsidRPr="008F4899">
        <w:rPr>
          <w:rFonts w:ascii="맑은 고딕" w:eastAsia="맑은 고딕" w:hAnsi="맑은 고딕" w:cs="Arial"/>
          <w:b/>
          <w:bCs/>
          <w:sz w:val="24"/>
          <w:szCs w:val="24"/>
        </w:rPr>
        <w:t xml:space="preserve"> </w:t>
      </w:r>
      <w:r w:rsidR="006A0951">
        <w:rPr>
          <w:rFonts w:ascii="맑은 고딕" w:eastAsia="맑은 고딕" w:hAnsi="맑은 고딕" w:cs="Arial"/>
          <w:b/>
          <w:bCs/>
          <w:sz w:val="24"/>
          <w:szCs w:val="24"/>
        </w:rPr>
        <w:t>수행기간</w:t>
      </w:r>
    </w:p>
    <w:p w14:paraId="4AAAF4D2" w14:textId="77777777" w:rsidR="001803AA" w:rsidRPr="001803AA" w:rsidRDefault="001803AA" w:rsidP="001803AA">
      <w:pPr>
        <w:snapToGrid w:val="0"/>
        <w:spacing w:before="100" w:after="100" w:line="264" w:lineRule="auto"/>
        <w:ind w:firstLineChars="153" w:firstLine="337"/>
        <w:textAlignment w:val="bottom"/>
        <w:rPr>
          <w:rFonts w:ascii="맑은 고딕" w:eastAsia="맑은 고딕" w:hAnsi="맑은 고딕" w:cs="바탕"/>
          <w:color w:val="000000"/>
          <w:sz w:val="22"/>
          <w:lang w:eastAsia="ko-KR"/>
        </w:rPr>
      </w:pPr>
      <w:r w:rsidRPr="001803AA">
        <w:rPr>
          <w:rFonts w:ascii="맑은 고딕" w:eastAsia="맑은 고딕" w:hAnsi="맑은 고딕" w:cs="바탕" w:hint="eastAsia"/>
          <w:color w:val="000000"/>
          <w:sz w:val="22"/>
          <w:lang w:eastAsia="ko-KR"/>
        </w:rPr>
        <w:t xml:space="preserve">총 수행기간은 계약완료 및 CFD에 필요한 </w:t>
      </w:r>
      <w:r w:rsidRPr="001803AA">
        <w:rPr>
          <w:rFonts w:ascii="맑은 고딕" w:eastAsia="맑은 고딕" w:hAnsi="맑은 고딕" w:cs="바탕" w:hint="eastAsia"/>
          <w:b/>
          <w:bCs/>
          <w:color w:val="000000"/>
          <w:sz w:val="22"/>
          <w:u w:val="single"/>
          <w:lang w:eastAsia="ko-KR"/>
        </w:rPr>
        <w:t xml:space="preserve">모든 자료 입수 후 </w:t>
      </w:r>
      <w:r w:rsidR="007D2477">
        <w:rPr>
          <w:rFonts w:ascii="맑은 고딕" w:eastAsia="맑은 고딕" w:hAnsi="맑은 고딕" w:cs="바탕"/>
          <w:b/>
          <w:bCs/>
          <w:color w:val="000000"/>
          <w:sz w:val="22"/>
          <w:u w:val="single"/>
          <w:lang w:eastAsia="ko-KR"/>
        </w:rPr>
        <w:t>10</w:t>
      </w:r>
      <w:r w:rsidRPr="001803AA">
        <w:rPr>
          <w:rFonts w:ascii="맑은 고딕" w:eastAsia="맑은 고딕" w:hAnsi="맑은 고딕" w:cs="바탕" w:hint="eastAsia"/>
          <w:b/>
          <w:bCs/>
          <w:color w:val="000000"/>
          <w:sz w:val="22"/>
          <w:u w:val="single"/>
          <w:lang w:eastAsia="ko-KR"/>
        </w:rPr>
        <w:t>주 소요 예정</w:t>
      </w:r>
    </w:p>
    <w:tbl>
      <w:tblPr>
        <w:tblW w:w="9814" w:type="dxa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26"/>
        <w:gridCol w:w="788"/>
        <w:gridCol w:w="789"/>
        <w:gridCol w:w="789"/>
        <w:gridCol w:w="789"/>
        <w:gridCol w:w="789"/>
        <w:gridCol w:w="788"/>
        <w:gridCol w:w="789"/>
        <w:gridCol w:w="789"/>
        <w:gridCol w:w="789"/>
        <w:gridCol w:w="789"/>
      </w:tblGrid>
      <w:tr w:rsidR="00563732" w14:paraId="09B101EE" w14:textId="77777777" w:rsidTr="00563732">
        <w:trPr>
          <w:trHeight w:val="389"/>
          <w:jc w:val="center"/>
        </w:trPr>
        <w:tc>
          <w:tcPr>
            <w:tcW w:w="192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7EF4A2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구 분</w:t>
            </w:r>
          </w:p>
        </w:tc>
        <w:tc>
          <w:tcPr>
            <w:tcW w:w="78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7BA43E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1주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  <w:hideMark/>
          </w:tcPr>
          <w:p w14:paraId="5258E3F8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2주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  <w:hideMark/>
          </w:tcPr>
          <w:p w14:paraId="372E8E44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3주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  <w:hideMark/>
          </w:tcPr>
          <w:p w14:paraId="10149322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4주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  <w:hideMark/>
          </w:tcPr>
          <w:p w14:paraId="005D3D52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5주</w:t>
            </w:r>
          </w:p>
        </w:tc>
        <w:tc>
          <w:tcPr>
            <w:tcW w:w="78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  <w:hideMark/>
          </w:tcPr>
          <w:p w14:paraId="14062E96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6주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  <w:hideMark/>
          </w:tcPr>
          <w:p w14:paraId="4C35E205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7주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</w:tcPr>
          <w:p w14:paraId="4A2CC47F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/>
                <w:b/>
                <w:sz w:val="22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  <w:lang w:eastAsia="ko-KR"/>
              </w:rPr>
              <w:t>8주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9E2F3"/>
          </w:tcPr>
          <w:p w14:paraId="327B10A8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/>
                <w:b/>
                <w:sz w:val="22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  <w:lang w:eastAsia="ko-KR"/>
              </w:rPr>
              <w:t>9주</w:t>
            </w: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nil"/>
            </w:tcBorders>
            <w:shd w:val="clear" w:color="auto" w:fill="D9E2F3"/>
            <w:hideMark/>
          </w:tcPr>
          <w:p w14:paraId="363AD2AD" w14:textId="77777777" w:rsidR="00563732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 w:cs="맑은 고딕"/>
                <w:b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22"/>
                <w:lang w:eastAsia="ko-KR"/>
              </w:rPr>
              <w:t>1</w:t>
            </w:r>
            <w:r>
              <w:rPr>
                <w:rFonts w:ascii="맑은 고딕" w:eastAsia="맑은 고딕" w:hAnsi="맑은 고딕" w:cs="맑은 고딕"/>
                <w:b/>
                <w:sz w:val="22"/>
                <w:lang w:eastAsia="ko-KR"/>
              </w:rPr>
              <w:t>0</w:t>
            </w:r>
            <w:r>
              <w:rPr>
                <w:rFonts w:ascii="맑은 고딕" w:eastAsia="맑은 고딕" w:hAnsi="맑은 고딕" w:cs="맑은 고딕" w:hint="eastAsia"/>
                <w:b/>
                <w:sz w:val="22"/>
              </w:rPr>
              <w:t>주</w:t>
            </w:r>
          </w:p>
        </w:tc>
      </w:tr>
      <w:tr w:rsidR="00563732" w14:paraId="14F0CAC0" w14:textId="77777777" w:rsidTr="00757A2A">
        <w:trPr>
          <w:trHeight w:val="227"/>
          <w:jc w:val="center"/>
        </w:trPr>
        <w:tc>
          <w:tcPr>
            <w:tcW w:w="1926" w:type="dxa"/>
            <w:vMerge w:val="restar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A3BB16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20"/>
              </w:rPr>
            </w:pPr>
            <w:r>
              <w:rPr>
                <w:rFonts w:hint="eastAsia"/>
              </w:rPr>
              <w:t xml:space="preserve"> CFD </w:t>
            </w:r>
            <w:r>
              <w:rPr>
                <w:rFonts w:ascii="맑은 고딕" w:eastAsia="맑은 고딕" w:hAnsi="맑은 고딕" w:cs="맑은 고딕" w:hint="eastAsia"/>
              </w:rPr>
              <w:t>모델링</w:t>
            </w:r>
          </w:p>
        </w:tc>
        <w:tc>
          <w:tcPr>
            <w:tcW w:w="788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4D1A9A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53025718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1BD402B2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2F782B60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3024CB02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8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0E8CC9FF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4A2DECF0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EE7A0F5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716B4D0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12" w:space="0" w:color="auto"/>
              <w:left w:val="single" w:sz="4" w:space="0" w:color="auto"/>
              <w:bottom w:val="dotted" w:sz="4" w:space="0" w:color="auto"/>
              <w:right w:val="nil"/>
            </w:tcBorders>
          </w:tcPr>
          <w:p w14:paraId="3D237949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</w:tr>
      <w:tr w:rsidR="00563732" w14:paraId="08E438B1" w14:textId="77777777" w:rsidTr="00757A2A">
        <w:trPr>
          <w:trHeight w:val="227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EEA6F" w14:textId="77777777" w:rsidR="00563732" w:rsidRPr="001803AA" w:rsidRDefault="00563732">
            <w:pPr>
              <w:widowControl/>
              <w:rPr>
                <w:rFonts w:eastAsia="맑은 고딕" w:hAnsi="맑은 고딕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94977E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5284774B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3EE14CC4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644AD0D8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253ADFEA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5EACC7A2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25737176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58D48D03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D32A16D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</w:tcPr>
          <w:p w14:paraId="4A67BDAB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</w:tr>
      <w:tr w:rsidR="00563732" w14:paraId="197DC24F" w14:textId="77777777" w:rsidTr="00757A2A">
        <w:trPr>
          <w:trHeight w:val="227"/>
          <w:jc w:val="center"/>
        </w:trPr>
        <w:tc>
          <w:tcPr>
            <w:tcW w:w="0" w:type="auto"/>
            <w:vMerge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FA389" w14:textId="77777777" w:rsidR="00563732" w:rsidRPr="001803AA" w:rsidRDefault="00563732">
            <w:pPr>
              <w:widowControl/>
              <w:rPr>
                <w:rFonts w:eastAsia="맑은 고딕" w:hAnsi="맑은 고딕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119251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6F535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9CC8C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C59D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1FF11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2D949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6A282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518AA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FF785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7AE760E9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</w:tr>
      <w:tr w:rsidR="00563732" w14:paraId="20AF2607" w14:textId="77777777" w:rsidTr="00757A2A">
        <w:trPr>
          <w:trHeight w:val="227"/>
          <w:jc w:val="center"/>
        </w:trPr>
        <w:tc>
          <w:tcPr>
            <w:tcW w:w="1926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940753" w14:textId="77777777" w:rsidR="00563732" w:rsidRDefault="00563732" w:rsidP="00A4679D">
            <w:pPr>
              <w:keepNext/>
              <w:keepLines/>
              <w:adjustRightInd w:val="0"/>
              <w:jc w:val="center"/>
              <w:rPr>
                <w:rFonts w:eastAsia="맑은 고딕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lang w:eastAsia="ko-KR"/>
              </w:rPr>
              <w:t>모델</w:t>
            </w:r>
            <w:r w:rsidR="009C74EF">
              <w:rPr>
                <w:rFonts w:ascii="맑은 고딕" w:eastAsia="맑은 고딕" w:hAnsi="맑은 고딕" w:cs="맑은 고딕" w:hint="eastAsia"/>
                <w:lang w:eastAsia="ko-KR"/>
              </w:rPr>
              <w:t xml:space="preserve"> </w:t>
            </w:r>
            <w:r w:rsidR="00581691">
              <w:rPr>
                <w:rFonts w:ascii="맑은 고딕" w:eastAsia="맑은 고딕" w:hAnsi="맑은 고딕" w:cs="맑은 고딕" w:hint="eastAsia"/>
                <w:lang w:eastAsia="ko-KR"/>
              </w:rPr>
              <w:t xml:space="preserve">Tuning 및 </w:t>
            </w:r>
            <w:r w:rsidR="00581691">
              <w:rPr>
                <w:rFonts w:ascii="맑은 고딕" w:eastAsia="맑은 고딕" w:hAnsi="맑은 고딕" w:cs="맑은 고딕"/>
                <w:lang w:eastAsia="ko-KR"/>
              </w:rPr>
              <w:t>Pre-test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E9BE97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6F416C9C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3BF0A0FF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195D2816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5D7987B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5B015AE8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5E096746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29CBBEF9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86A286F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nil"/>
            </w:tcBorders>
          </w:tcPr>
          <w:p w14:paraId="6B9DD2DC" w14:textId="77777777" w:rsidR="00563732" w:rsidRPr="001803AA" w:rsidRDefault="00563732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</w:tr>
      <w:tr w:rsidR="00B36BB9" w14:paraId="6F150751" w14:textId="77777777" w:rsidTr="00757A2A">
        <w:trPr>
          <w:trHeight w:val="227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2A7CA" w14:textId="77777777" w:rsidR="00B36BB9" w:rsidRPr="001803AA" w:rsidRDefault="00B36BB9" w:rsidP="00B36BB9">
            <w:pPr>
              <w:widowControl/>
              <w:rPr>
                <w:rFonts w:eastAsia="맑은 고딕" w:hAnsi="맑은 고딕"/>
                <w:lang w:eastAsia="ko-KR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BFB00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  <w:vAlign w:val="center"/>
          </w:tcPr>
          <w:p w14:paraId="10D90A57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716E6F30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BFBFBF"/>
          </w:tcPr>
          <w:p w14:paraId="34AC7E7F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587DA3EE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6706BA79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082CAC12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4D1E889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3D299DF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</w:tcPr>
          <w:p w14:paraId="7165F280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</w:tr>
      <w:tr w:rsidR="00B36BB9" w14:paraId="41992B0F" w14:textId="77777777" w:rsidTr="00757A2A">
        <w:trPr>
          <w:trHeight w:val="227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6A125" w14:textId="77777777" w:rsidR="00B36BB9" w:rsidRPr="001803AA" w:rsidRDefault="00B36BB9" w:rsidP="00B36BB9">
            <w:pPr>
              <w:widowControl/>
              <w:rPr>
                <w:rFonts w:eastAsia="맑은 고딕" w:hAnsi="맑은 고딕"/>
                <w:lang w:eastAsia="ko-KR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20BF84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FF1D6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D7224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088ED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1A844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10D12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F599C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D88FF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D5182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543CF53E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</w:tr>
      <w:tr w:rsidR="00B36BB9" w14:paraId="6E57B0BC" w14:textId="77777777" w:rsidTr="00757A2A">
        <w:trPr>
          <w:trHeight w:val="227"/>
          <w:jc w:val="center"/>
        </w:trPr>
        <w:tc>
          <w:tcPr>
            <w:tcW w:w="1926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15A8A1" w14:textId="77777777" w:rsidR="00B36BB9" w:rsidRPr="00B36BB9" w:rsidRDefault="00B36BB9" w:rsidP="006B7405">
            <w:pPr>
              <w:keepNext/>
              <w:keepLines/>
              <w:adjustRightInd w:val="0"/>
              <w:jc w:val="center"/>
              <w:rPr>
                <w:rFonts w:ascii="맑은 고딕" w:hAnsi="맑은 고딕"/>
                <w:sz w:val="20"/>
                <w:lang w:eastAsia="ko-KR"/>
              </w:rPr>
            </w:pPr>
            <w:r>
              <w:rPr>
                <w:rFonts w:hint="eastAsia"/>
              </w:rPr>
              <w:t xml:space="preserve">CFD </w:t>
            </w:r>
            <w:r>
              <w:rPr>
                <w:rFonts w:ascii="맑은 고딕" w:eastAsia="맑은 고딕" w:hAnsi="맑은 고딕" w:cs="맑은 고딕" w:hint="eastAsia"/>
              </w:rPr>
              <w:t>해석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F2FB95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65AA6DD3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56442AAB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1025B4FF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19D4A12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5A2F4730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62CAF48C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F147F38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70615172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nil"/>
            </w:tcBorders>
          </w:tcPr>
          <w:p w14:paraId="607E74E7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</w:tr>
      <w:tr w:rsidR="00B36BB9" w14:paraId="10C76571" w14:textId="77777777" w:rsidTr="00757A2A">
        <w:trPr>
          <w:trHeight w:val="227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40EF0" w14:textId="77777777" w:rsidR="00B36BB9" w:rsidRPr="001803AA" w:rsidRDefault="00B36BB9" w:rsidP="00B36BB9">
            <w:pPr>
              <w:widowControl/>
              <w:rPr>
                <w:rFonts w:eastAsia="맑은 고딕" w:hAnsi="맑은 고딕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5DE3BB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3F64EE9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  <w:vAlign w:val="center"/>
          </w:tcPr>
          <w:p w14:paraId="1B3DE92F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</w:tcPr>
          <w:p w14:paraId="31276DD1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</w:tcPr>
          <w:p w14:paraId="50ACB82D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  <w:vAlign w:val="center"/>
          </w:tcPr>
          <w:p w14:paraId="0D227A9B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  <w:vAlign w:val="center"/>
          </w:tcPr>
          <w:p w14:paraId="7EC64121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</w:tcPr>
          <w:p w14:paraId="16BD915E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</w:tcPr>
          <w:p w14:paraId="017E78BA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shd w:val="clear" w:color="auto" w:fill="C9C9C9"/>
          </w:tcPr>
          <w:p w14:paraId="6BEA262C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</w:tr>
      <w:tr w:rsidR="00B36BB9" w14:paraId="58A1F347" w14:textId="77777777" w:rsidTr="00757A2A">
        <w:trPr>
          <w:trHeight w:val="227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8B5E04" w14:textId="77777777" w:rsidR="00B36BB9" w:rsidRPr="001803AA" w:rsidRDefault="00B36BB9" w:rsidP="00B36BB9">
            <w:pPr>
              <w:widowControl/>
              <w:rPr>
                <w:rFonts w:eastAsia="맑은 고딕" w:hAnsi="맑은 고딕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A2A19D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EB591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831A0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49893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E03E3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7F60E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741B8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0E006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F1827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B4E5F12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</w:rPr>
            </w:pPr>
          </w:p>
        </w:tc>
      </w:tr>
      <w:tr w:rsidR="00B36BB9" w14:paraId="7D4D7AA5" w14:textId="77777777" w:rsidTr="00757A2A">
        <w:trPr>
          <w:trHeight w:val="227"/>
          <w:jc w:val="center"/>
        </w:trPr>
        <w:tc>
          <w:tcPr>
            <w:tcW w:w="1926" w:type="dxa"/>
            <w:vMerge w:val="restart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FEDE68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20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lang w:eastAsia="ko-KR"/>
              </w:rPr>
              <w:t>결과분석</w:t>
            </w:r>
            <w:r>
              <w:rPr>
                <w:rFonts w:hint="eastAsia"/>
                <w:lang w:eastAsia="ko-KR"/>
              </w:rPr>
              <w:t xml:space="preserve"> </w:t>
            </w:r>
          </w:p>
          <w:p w14:paraId="67A72009" w14:textId="77777777" w:rsidR="00B36BB9" w:rsidRDefault="00B36BB9" w:rsidP="00B36BB9">
            <w:pPr>
              <w:keepNext/>
              <w:keepLines/>
              <w:adjustRightInd w:val="0"/>
              <w:jc w:val="center"/>
              <w:rPr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lang w:eastAsia="ko-KR"/>
              </w:rPr>
              <w:t>및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보고서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작성</w:t>
            </w: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84D476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2FD76884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75D16BE3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7E24DECB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67841159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8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509A6A0F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4EE39C69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0CF4559E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14855057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single" w:sz="4" w:space="0" w:color="auto"/>
              <w:left w:val="single" w:sz="4" w:space="0" w:color="auto"/>
              <w:bottom w:val="dotted" w:sz="4" w:space="0" w:color="auto"/>
              <w:right w:val="nil"/>
            </w:tcBorders>
          </w:tcPr>
          <w:p w14:paraId="5967C716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</w:tr>
      <w:tr w:rsidR="00B36BB9" w14:paraId="64498FCE" w14:textId="77777777" w:rsidTr="00757A2A">
        <w:trPr>
          <w:trHeight w:val="227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066FC1C" w14:textId="77777777" w:rsidR="00B36BB9" w:rsidRPr="001803AA" w:rsidRDefault="00B36BB9" w:rsidP="00B36BB9">
            <w:pPr>
              <w:widowControl/>
              <w:rPr>
                <w:rFonts w:eastAsia="맑은 고딕" w:hAnsi="맑은 고딕"/>
                <w:lang w:eastAsia="ko-KR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E294DE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7475C231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64A7BED2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12506338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</w:tcPr>
          <w:p w14:paraId="30FB2885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center"/>
          </w:tcPr>
          <w:p w14:paraId="2E4E539B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DEA1A42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FFFFFF"/>
          </w:tcPr>
          <w:p w14:paraId="68FE0B40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single" w:sz="4" w:space="0" w:color="auto"/>
            </w:tcBorders>
            <w:shd w:val="clear" w:color="auto" w:fill="C9C9C9"/>
          </w:tcPr>
          <w:p w14:paraId="750275B5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dotted" w:sz="4" w:space="0" w:color="auto"/>
              <w:right w:val="nil"/>
            </w:tcBorders>
            <w:shd w:val="clear" w:color="auto" w:fill="C9C9C9"/>
          </w:tcPr>
          <w:p w14:paraId="7A6A8A53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</w:tr>
      <w:tr w:rsidR="00B36BB9" w14:paraId="7CFAE7F9" w14:textId="77777777" w:rsidTr="00757A2A">
        <w:trPr>
          <w:trHeight w:val="227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51EC333" w14:textId="77777777" w:rsidR="00B36BB9" w:rsidRPr="001803AA" w:rsidRDefault="00B36BB9" w:rsidP="00B36BB9">
            <w:pPr>
              <w:widowControl/>
              <w:rPr>
                <w:rFonts w:eastAsia="맑은 고딕" w:hAnsi="맑은 고딕"/>
                <w:lang w:eastAsia="ko-KR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3374E9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918F260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D171DA6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AD93BCD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AD800CA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8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BA30CA5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0928BF75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B4590BD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6CEAD6E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  <w:tc>
          <w:tcPr>
            <w:tcW w:w="789" w:type="dxa"/>
            <w:tcBorders>
              <w:top w:val="dotted" w:sz="4" w:space="0" w:color="auto"/>
              <w:left w:val="single" w:sz="4" w:space="0" w:color="auto"/>
              <w:bottom w:val="single" w:sz="12" w:space="0" w:color="auto"/>
              <w:right w:val="nil"/>
            </w:tcBorders>
          </w:tcPr>
          <w:p w14:paraId="31E017B9" w14:textId="77777777" w:rsidR="00B36BB9" w:rsidRPr="001803AA" w:rsidRDefault="00B36BB9" w:rsidP="00B36BB9">
            <w:pPr>
              <w:keepNext/>
              <w:keepLines/>
              <w:adjustRightInd w:val="0"/>
              <w:jc w:val="center"/>
              <w:rPr>
                <w:rFonts w:ascii="맑은 고딕" w:eastAsia="맑은 고딕" w:hAnsi="맑은 고딕"/>
                <w:sz w:val="6"/>
                <w:szCs w:val="6"/>
                <w:lang w:eastAsia="ko-KR"/>
              </w:rPr>
            </w:pPr>
          </w:p>
        </w:tc>
      </w:tr>
    </w:tbl>
    <w:p w14:paraId="09CEC149" w14:textId="4A76AE51" w:rsidR="001803AA" w:rsidRPr="001803AA" w:rsidRDefault="00757A2A" w:rsidP="00757A2A">
      <w:pPr>
        <w:snapToGrid w:val="0"/>
        <w:spacing w:before="100" w:after="100" w:line="264" w:lineRule="auto"/>
        <w:textAlignment w:val="bottom"/>
        <w:rPr>
          <w:rFonts w:ascii="맑은 고딕" w:eastAsia="맑은 고딕" w:hAnsi="맑은 고딕" w:cs="바탕"/>
          <w:color w:val="000000"/>
          <w:sz w:val="22"/>
          <w:lang w:eastAsia="ko-KR"/>
        </w:rPr>
      </w:pPr>
      <w:r>
        <w:rPr>
          <w:rFonts w:ascii="맑은 고딕" w:eastAsia="맑은 고딕" w:hAnsi="맑은 고딕" w:cs="바탕" w:hint="eastAsia"/>
          <w:color w:val="000000"/>
          <w:sz w:val="22"/>
          <w:szCs w:val="22"/>
          <w:lang w:eastAsia="ko-KR"/>
        </w:rPr>
        <w:t>N</w:t>
      </w:r>
      <w:r>
        <w:rPr>
          <w:rFonts w:ascii="맑은 고딕" w:eastAsia="맑은 고딕" w:hAnsi="맑은 고딕" w:cs="바탕"/>
          <w:color w:val="000000"/>
          <w:sz w:val="22"/>
          <w:szCs w:val="22"/>
          <w:lang w:eastAsia="ko-KR"/>
        </w:rPr>
        <w:t xml:space="preserve">ote. </w:t>
      </w:r>
      <w:r w:rsidR="001803AA" w:rsidRPr="001803AA">
        <w:rPr>
          <w:rFonts w:ascii="맑은 고딕" w:eastAsia="맑은 고딕" w:hAnsi="맑은 고딕" w:cs="바탕" w:hint="eastAsia"/>
          <w:color w:val="000000"/>
          <w:sz w:val="22"/>
          <w:lang w:eastAsia="ko-KR"/>
        </w:rPr>
        <w:t xml:space="preserve">본 견적의 유효기간은 견적일로부터 </w:t>
      </w:r>
      <w:r w:rsidR="008E0EC6">
        <w:rPr>
          <w:rFonts w:ascii="맑은 고딕" w:eastAsia="맑은 고딕" w:hAnsi="맑은 고딕" w:cs="바탕"/>
          <w:color w:val="000000"/>
          <w:sz w:val="22"/>
          <w:lang w:eastAsia="ko-KR"/>
        </w:rPr>
        <w:t>6</w:t>
      </w:r>
      <w:r w:rsidR="001803AA" w:rsidRPr="001803AA">
        <w:rPr>
          <w:rFonts w:ascii="맑은 고딕" w:eastAsia="맑은 고딕" w:hAnsi="맑은 고딕" w:cs="바탕" w:hint="eastAsia"/>
          <w:color w:val="000000"/>
          <w:sz w:val="22"/>
          <w:lang w:eastAsia="ko-KR"/>
        </w:rPr>
        <w:t>0일입니다.</w:t>
      </w:r>
    </w:p>
    <w:sectPr w:rsidR="001803AA" w:rsidRPr="001803AA" w:rsidSect="00B157DA">
      <w:footerReference w:type="default" r:id="rId15"/>
      <w:pgSz w:w="11906" w:h="16838" w:code="9"/>
      <w:pgMar w:top="1520" w:right="1100" w:bottom="1580" w:left="1100" w:header="567" w:footer="1021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6A5C5" w14:textId="77777777" w:rsidR="001A343D" w:rsidRDefault="001A343D">
      <w:r>
        <w:separator/>
      </w:r>
    </w:p>
  </w:endnote>
  <w:endnote w:type="continuationSeparator" w:id="0">
    <w:p w14:paraId="3B947036" w14:textId="77777777" w:rsidR="001A343D" w:rsidRDefault="001A34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Microsoft JhengHei"/>
    <w:panose1 w:val="02010601000101010101"/>
    <w:charset w:val="88"/>
    <w:family w:val="auto"/>
    <w:pitch w:val="variable"/>
    <w:sig w:usb0="A00002FF" w:usb1="28CFFCFA" w:usb2="00000016" w:usb3="00000000" w:csb0="00100000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#신디나루">
    <w:altName w:val="궁서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71E2E" w14:textId="77777777" w:rsidR="007F511D" w:rsidRDefault="007F511D" w:rsidP="00F715C7">
    <w:pPr>
      <w:pStyle w:val="a5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393F89">
      <w:rPr>
        <w:rStyle w:val="a6"/>
        <w:noProof/>
      </w:rPr>
      <w:t>i</w:t>
    </w:r>
    <w:r>
      <w:rPr>
        <w:rStyle w:val="a6"/>
      </w:rPr>
      <w:fldChar w:fldCharType="end"/>
    </w:r>
  </w:p>
  <w:p w14:paraId="6AAD8476" w14:textId="77777777" w:rsidR="007F511D" w:rsidRDefault="007F511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ECDF" w14:textId="77777777" w:rsidR="007F511D" w:rsidRPr="00CD7091" w:rsidRDefault="007F511D" w:rsidP="000D322C">
    <w:pPr>
      <w:pStyle w:val="af4"/>
      <w:spacing w:before="0" w:beforeAutospacing="0" w:after="0" w:afterAutospacing="0" w:line="384" w:lineRule="auto"/>
      <w:jc w:val="cen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F2D16" w14:textId="48ECF6F6" w:rsidR="007F511D" w:rsidRDefault="00433077" w:rsidP="00B157DA">
    <w:pPr>
      <w:pStyle w:val="af4"/>
      <w:spacing w:before="0" w:beforeAutospacing="0" w:after="0" w:afterAutospacing="0"/>
      <w:jc w:val="both"/>
      <w:rPr>
        <w:rStyle w:val="a6"/>
        <w:rFonts w:ascii="굴림" w:hAnsi="굴림"/>
        <w:sz w:val="16"/>
        <w:szCs w:val="16"/>
      </w:rPr>
    </w:pPr>
    <w:r w:rsidRPr="000D322C">
      <w:rPr>
        <w:noProof/>
        <w:sz w:val="16"/>
        <w:szCs w:val="16"/>
      </w:rPr>
      <w:drawing>
        <wp:anchor distT="0" distB="0" distL="114300" distR="114300" simplePos="0" relativeHeight="251657216" behindDoc="1" locked="0" layoutInCell="1" allowOverlap="1" wp14:anchorId="2C62E053" wp14:editId="018791B1">
          <wp:simplePos x="0" y="0"/>
          <wp:positionH relativeFrom="column">
            <wp:posOffset>5010150</wp:posOffset>
          </wp:positionH>
          <wp:positionV relativeFrom="paragraph">
            <wp:posOffset>64770</wp:posOffset>
          </wp:positionV>
          <wp:extent cx="1149350" cy="447040"/>
          <wp:effectExtent l="0" t="0" r="0" b="0"/>
          <wp:wrapNone/>
          <wp:docPr id="19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9350" cy="447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844990E" wp14:editId="0E08B1CC">
              <wp:simplePos x="0" y="0"/>
              <wp:positionH relativeFrom="column">
                <wp:posOffset>0</wp:posOffset>
              </wp:positionH>
              <wp:positionV relativeFrom="paragraph">
                <wp:posOffset>66675</wp:posOffset>
              </wp:positionV>
              <wp:extent cx="4800600" cy="0"/>
              <wp:effectExtent l="0" t="0" r="0" b="0"/>
              <wp:wrapNone/>
              <wp:docPr id="320336022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8006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1501A9" id="Line 26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.25pt" to="378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" strokeweight="1pt"/>
          </w:pict>
        </mc:Fallback>
      </mc:AlternateContent>
    </w:r>
  </w:p>
  <w:p w14:paraId="2E61A0B3" w14:textId="77777777" w:rsidR="007F511D" w:rsidRPr="001225DA" w:rsidRDefault="00393F89" w:rsidP="001225DA">
    <w:pPr>
      <w:pStyle w:val="af4"/>
      <w:tabs>
        <w:tab w:val="left" w:pos="6379"/>
      </w:tabs>
      <w:spacing w:before="0" w:beforeAutospacing="0" w:after="0" w:afterAutospacing="0" w:line="180" w:lineRule="auto"/>
      <w:jc w:val="both"/>
      <w:rPr>
        <w:rStyle w:val="a6"/>
        <w:rFonts w:ascii="맑은 고딕" w:eastAsia="맑은 고딕" w:hAnsi="굴림"/>
        <w:sz w:val="16"/>
        <w:szCs w:val="16"/>
      </w:rPr>
    </w:pPr>
    <w:r w:rsidRPr="001225DA">
      <w:rPr>
        <w:rStyle w:val="a6"/>
        <w:rFonts w:ascii="맑은 고딕" w:eastAsia="맑은 고딕" w:hAnsi="굴림" w:hint="eastAsia"/>
        <w:sz w:val="16"/>
        <w:szCs w:val="16"/>
      </w:rPr>
      <w:t>필리핀</w:t>
    </w:r>
    <w:r w:rsidRPr="001225DA">
      <w:rPr>
        <w:rStyle w:val="a6"/>
        <w:rFonts w:ascii="맑은 고딕" w:eastAsia="맑은 고딕" w:hAnsi="굴림"/>
        <w:sz w:val="16"/>
        <w:szCs w:val="16"/>
      </w:rPr>
      <w:t xml:space="preserve"> San Roque </w:t>
    </w:r>
    <w:r w:rsidR="00645AC0" w:rsidRPr="001225DA">
      <w:rPr>
        <w:rStyle w:val="a6"/>
        <w:rFonts w:ascii="맑은 고딕" w:eastAsia="맑은 고딕" w:hAnsi="굴림" w:hint="eastAsia"/>
        <w:sz w:val="16"/>
        <w:szCs w:val="16"/>
      </w:rPr>
      <w:t>수상 태양광</w:t>
    </w:r>
    <w:r w:rsidR="00D07521" w:rsidRPr="001225DA">
      <w:rPr>
        <w:rStyle w:val="a6"/>
        <w:rFonts w:ascii="맑은 고딕" w:eastAsia="맑은 고딕" w:hAnsi="굴림" w:hint="eastAsia"/>
        <w:sz w:val="16"/>
        <w:szCs w:val="16"/>
      </w:rPr>
      <w:t xml:space="preserve"> </w:t>
    </w:r>
    <w:r w:rsidR="00D07521" w:rsidRPr="001225DA">
      <w:rPr>
        <w:rStyle w:val="a6"/>
        <w:rFonts w:ascii="맑은 고딕" w:eastAsia="맑은 고딕" w:hAnsi="굴림"/>
        <w:sz w:val="16"/>
        <w:szCs w:val="16"/>
      </w:rPr>
      <w:t>CFD</w:t>
    </w:r>
    <w:r w:rsidR="00D07521" w:rsidRPr="001225DA">
      <w:rPr>
        <w:rStyle w:val="a6"/>
        <w:rFonts w:ascii="맑은 고딕" w:eastAsia="맑은 고딕" w:hAnsi="굴림" w:hint="eastAsia"/>
        <w:sz w:val="16"/>
        <w:szCs w:val="16"/>
      </w:rPr>
      <w:t xml:space="preserve">해석 </w:t>
    </w:r>
    <w:r w:rsidR="007F511D" w:rsidRPr="001225DA">
      <w:rPr>
        <w:rStyle w:val="a6"/>
        <w:rFonts w:ascii="맑은 고딕" w:eastAsia="맑은 고딕" w:hAnsi="굴림" w:hint="eastAsia"/>
        <w:sz w:val="16"/>
        <w:szCs w:val="16"/>
      </w:rPr>
      <w:t>제안서</w:t>
    </w:r>
    <w:r w:rsidRPr="001225DA">
      <w:rPr>
        <w:rStyle w:val="a6"/>
        <w:rFonts w:ascii="맑은 고딕" w:eastAsia="맑은 고딕" w:hAnsi="굴림"/>
        <w:sz w:val="16"/>
        <w:szCs w:val="16"/>
      </w:rPr>
      <w:tab/>
    </w:r>
    <w:r w:rsidR="00D07521" w:rsidRPr="001225DA">
      <w:rPr>
        <w:rStyle w:val="a6"/>
        <w:rFonts w:ascii="맑은 고딕" w:eastAsia="맑은 고딕" w:hAnsi="굴림" w:hint="eastAsia"/>
        <w:sz w:val="16"/>
        <w:szCs w:val="16"/>
      </w:rPr>
      <w:t>삼성물산</w:t>
    </w:r>
  </w:p>
  <w:p w14:paraId="725EC8AB" w14:textId="77777777" w:rsidR="007F511D" w:rsidRPr="001225DA" w:rsidRDefault="007F511D" w:rsidP="001225DA">
    <w:pPr>
      <w:pStyle w:val="af4"/>
      <w:tabs>
        <w:tab w:val="left" w:pos="6379"/>
      </w:tabs>
      <w:spacing w:before="0" w:beforeAutospacing="0" w:after="0" w:afterAutospacing="0" w:line="180" w:lineRule="auto"/>
      <w:jc w:val="both"/>
      <w:rPr>
        <w:rFonts w:ascii="맑은 고딕" w:eastAsia="맑은 고딕"/>
        <w:sz w:val="16"/>
        <w:szCs w:val="16"/>
      </w:rPr>
    </w:pPr>
    <w:r w:rsidRPr="001225DA">
      <w:rPr>
        <w:rStyle w:val="a6"/>
        <w:rFonts w:ascii="맑은 고딕" w:eastAsia="맑은 고딕" w:hAnsi="굴림" w:hint="eastAsia"/>
        <w:sz w:val="16"/>
        <w:szCs w:val="16"/>
      </w:rPr>
      <w:t xml:space="preserve">TESolution </w:t>
    </w:r>
    <w:proofErr w:type="spellStart"/>
    <w:r w:rsidRPr="001225DA">
      <w:rPr>
        <w:rStyle w:val="a6"/>
        <w:rFonts w:ascii="맑은 고딕" w:eastAsia="맑은 고딕" w:hAnsi="굴림" w:hint="eastAsia"/>
        <w:sz w:val="16"/>
        <w:szCs w:val="16"/>
      </w:rPr>
      <w:t>co.Ltd</w:t>
    </w:r>
    <w:proofErr w:type="spellEnd"/>
    <w:r w:rsidRPr="001225DA">
      <w:rPr>
        <w:rStyle w:val="a6"/>
        <w:rFonts w:ascii="맑은 고딕" w:eastAsia="맑은 고딕" w:hAnsi="굴림" w:hint="eastAsia"/>
        <w:sz w:val="16"/>
        <w:szCs w:val="16"/>
      </w:rPr>
      <w:t xml:space="preserve">.     </w:t>
    </w:r>
    <w:hyperlink r:id="rId2" w:history="1">
      <w:r w:rsidRPr="001225DA">
        <w:rPr>
          <w:rStyle w:val="aa"/>
          <w:rFonts w:ascii="맑은 고딕" w:eastAsia="맑은 고딕" w:hint="eastAsia"/>
          <w:sz w:val="16"/>
          <w:szCs w:val="16"/>
        </w:rPr>
        <w:t>www.tesolution.com</w:t>
      </w:r>
    </w:hyperlink>
    <w:r w:rsidR="009D2907" w:rsidRPr="001225DA">
      <w:rPr>
        <w:rStyle w:val="a6"/>
        <w:rFonts w:ascii="맑은 고딕" w:eastAsia="맑은 고딕" w:cs="Times New Roman"/>
        <w:kern w:val="2"/>
        <w:sz w:val="16"/>
        <w:szCs w:val="20"/>
      </w:rPr>
      <w:tab/>
    </w:r>
    <w:r w:rsidRPr="001225DA">
      <w:rPr>
        <w:rStyle w:val="a6"/>
        <w:rFonts w:ascii="맑은 고딕" w:eastAsia="맑은 고딕" w:cs="Times New Roman" w:hint="eastAsia"/>
        <w:kern w:val="2"/>
        <w:sz w:val="16"/>
        <w:szCs w:val="20"/>
      </w:rPr>
      <w:t xml:space="preserve">Page   </w:t>
    </w:r>
    <w:r w:rsidRPr="001225DA">
      <w:rPr>
        <w:rStyle w:val="a6"/>
        <w:rFonts w:ascii="맑은 고딕" w:eastAsia="맑은 고딕" w:cs="Times New Roman"/>
        <w:kern w:val="2"/>
        <w:sz w:val="16"/>
        <w:szCs w:val="20"/>
        <w:lang w:eastAsia="zh-TW"/>
      </w:rPr>
      <w:fldChar w:fldCharType="begin"/>
    </w:r>
    <w:r w:rsidRPr="001225DA">
      <w:rPr>
        <w:rStyle w:val="a6"/>
        <w:rFonts w:ascii="맑은 고딕" w:eastAsia="맑은 고딕" w:cs="Times New Roman"/>
        <w:kern w:val="2"/>
        <w:sz w:val="16"/>
        <w:szCs w:val="20"/>
        <w:lang w:eastAsia="zh-TW"/>
      </w:rPr>
      <w:instrText xml:space="preserve"> PAGE </w:instrText>
    </w:r>
    <w:r w:rsidRPr="001225DA">
      <w:rPr>
        <w:rStyle w:val="a6"/>
        <w:rFonts w:ascii="맑은 고딕" w:eastAsia="맑은 고딕" w:cs="Times New Roman"/>
        <w:kern w:val="2"/>
        <w:sz w:val="16"/>
        <w:szCs w:val="20"/>
        <w:lang w:eastAsia="zh-TW"/>
      </w:rPr>
      <w:fldChar w:fldCharType="separate"/>
    </w:r>
    <w:r w:rsidR="00DF1143" w:rsidRPr="001225DA">
      <w:rPr>
        <w:rStyle w:val="a6"/>
        <w:rFonts w:ascii="맑은 고딕" w:eastAsia="맑은 고딕" w:cs="Times New Roman"/>
        <w:noProof/>
        <w:kern w:val="2"/>
        <w:sz w:val="16"/>
        <w:szCs w:val="20"/>
        <w:lang w:eastAsia="zh-TW"/>
      </w:rPr>
      <w:t>4</w:t>
    </w:r>
    <w:r w:rsidRPr="001225DA">
      <w:rPr>
        <w:rStyle w:val="a6"/>
        <w:rFonts w:ascii="맑은 고딕" w:eastAsia="맑은 고딕" w:cs="Times New Roman"/>
        <w:kern w:val="2"/>
        <w:sz w:val="16"/>
        <w:szCs w:val="20"/>
        <w:lang w:eastAsia="zh-TW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E68D8" w14:textId="77777777" w:rsidR="001A343D" w:rsidRDefault="001A343D">
      <w:r>
        <w:separator/>
      </w:r>
    </w:p>
  </w:footnote>
  <w:footnote w:type="continuationSeparator" w:id="0">
    <w:p w14:paraId="32795DC4" w14:textId="77777777" w:rsidR="001A343D" w:rsidRDefault="001A34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D2583"/>
    <w:multiLevelType w:val="hybridMultilevel"/>
    <w:tmpl w:val="E1680E4E"/>
    <w:lvl w:ilvl="0" w:tplc="F0CA02D4">
      <w:start w:val="1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" w15:restartNumberingAfterBreak="0">
    <w:nsid w:val="04931A5B"/>
    <w:multiLevelType w:val="hybridMultilevel"/>
    <w:tmpl w:val="767626F8"/>
    <w:lvl w:ilvl="0" w:tplc="FFFFFFFF">
      <w:start w:val="1"/>
      <w:numFmt w:val="decimalEnclosedCircle"/>
      <w:lvlText w:val="%1"/>
      <w:lvlJc w:val="left"/>
      <w:pPr>
        <w:ind w:left="880" w:hanging="44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83804D4"/>
    <w:multiLevelType w:val="hybridMultilevel"/>
    <w:tmpl w:val="F960857E"/>
    <w:lvl w:ilvl="0" w:tplc="7D7A545E">
      <w:start w:val="2"/>
      <w:numFmt w:val="bullet"/>
      <w:lvlText w:val="-"/>
      <w:lvlJc w:val="left"/>
      <w:pPr>
        <w:ind w:left="927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44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7" w:hanging="440"/>
      </w:pPr>
      <w:rPr>
        <w:rFonts w:ascii="Wingdings" w:hAnsi="Wingdings" w:hint="default"/>
      </w:rPr>
    </w:lvl>
  </w:abstractNum>
  <w:abstractNum w:abstractNumId="3" w15:restartNumberingAfterBreak="0">
    <w:nsid w:val="11546E3E"/>
    <w:multiLevelType w:val="hybridMultilevel"/>
    <w:tmpl w:val="17962A38"/>
    <w:lvl w:ilvl="0" w:tplc="C6DC853E">
      <w:start w:val="1"/>
      <w:numFmt w:val="decimalEnclosedCircle"/>
      <w:lvlText w:val="%1"/>
      <w:lvlJc w:val="left"/>
      <w:pPr>
        <w:ind w:left="952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92" w:hanging="440"/>
      </w:pPr>
    </w:lvl>
    <w:lvl w:ilvl="2" w:tplc="0409001B" w:tentative="1">
      <w:start w:val="1"/>
      <w:numFmt w:val="lowerRoman"/>
      <w:lvlText w:val="%3."/>
      <w:lvlJc w:val="right"/>
      <w:pPr>
        <w:ind w:left="1832" w:hanging="440"/>
      </w:pPr>
    </w:lvl>
    <w:lvl w:ilvl="3" w:tplc="0409000F" w:tentative="1">
      <w:start w:val="1"/>
      <w:numFmt w:val="decimal"/>
      <w:lvlText w:val="%4."/>
      <w:lvlJc w:val="left"/>
      <w:pPr>
        <w:ind w:left="2272" w:hanging="440"/>
      </w:pPr>
    </w:lvl>
    <w:lvl w:ilvl="4" w:tplc="04090019" w:tentative="1">
      <w:start w:val="1"/>
      <w:numFmt w:val="upperLetter"/>
      <w:lvlText w:val="%5."/>
      <w:lvlJc w:val="left"/>
      <w:pPr>
        <w:ind w:left="2712" w:hanging="440"/>
      </w:pPr>
    </w:lvl>
    <w:lvl w:ilvl="5" w:tplc="0409001B" w:tentative="1">
      <w:start w:val="1"/>
      <w:numFmt w:val="lowerRoman"/>
      <w:lvlText w:val="%6."/>
      <w:lvlJc w:val="right"/>
      <w:pPr>
        <w:ind w:left="3152" w:hanging="440"/>
      </w:pPr>
    </w:lvl>
    <w:lvl w:ilvl="6" w:tplc="0409000F" w:tentative="1">
      <w:start w:val="1"/>
      <w:numFmt w:val="decimal"/>
      <w:lvlText w:val="%7."/>
      <w:lvlJc w:val="left"/>
      <w:pPr>
        <w:ind w:left="3592" w:hanging="440"/>
      </w:pPr>
    </w:lvl>
    <w:lvl w:ilvl="7" w:tplc="04090019" w:tentative="1">
      <w:start w:val="1"/>
      <w:numFmt w:val="upperLetter"/>
      <w:lvlText w:val="%8."/>
      <w:lvlJc w:val="left"/>
      <w:pPr>
        <w:ind w:left="4032" w:hanging="440"/>
      </w:pPr>
    </w:lvl>
    <w:lvl w:ilvl="8" w:tplc="0409001B" w:tentative="1">
      <w:start w:val="1"/>
      <w:numFmt w:val="lowerRoman"/>
      <w:lvlText w:val="%9."/>
      <w:lvlJc w:val="right"/>
      <w:pPr>
        <w:ind w:left="4472" w:hanging="440"/>
      </w:pPr>
    </w:lvl>
  </w:abstractNum>
  <w:abstractNum w:abstractNumId="4" w15:restartNumberingAfterBreak="0">
    <w:nsid w:val="12D81FE8"/>
    <w:multiLevelType w:val="hybridMultilevel"/>
    <w:tmpl w:val="812A9370"/>
    <w:lvl w:ilvl="0" w:tplc="A484078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3DC108D"/>
    <w:multiLevelType w:val="hybridMultilevel"/>
    <w:tmpl w:val="82940FB4"/>
    <w:lvl w:ilvl="0" w:tplc="52E45432">
      <w:start w:val="2"/>
      <w:numFmt w:val="bullet"/>
      <w:lvlText w:val="-"/>
      <w:lvlJc w:val="left"/>
      <w:pPr>
        <w:ind w:left="690" w:hanging="360"/>
      </w:pPr>
      <w:rPr>
        <w:rFonts w:ascii="한양신명조" w:eastAsia="한양신명조" w:hAnsi="한양신명조" w:cs="굴림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13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3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3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30" w:hanging="400"/>
      </w:pPr>
      <w:rPr>
        <w:rFonts w:ascii="Wingdings" w:hAnsi="Wingdings" w:hint="default"/>
      </w:rPr>
    </w:lvl>
  </w:abstractNum>
  <w:abstractNum w:abstractNumId="6" w15:restartNumberingAfterBreak="0">
    <w:nsid w:val="1AAF72D8"/>
    <w:multiLevelType w:val="hybridMultilevel"/>
    <w:tmpl w:val="C5501738"/>
    <w:lvl w:ilvl="0" w:tplc="46FE0C56">
      <w:start w:val="1"/>
      <w:numFmt w:val="lowerLetter"/>
      <w:lvlText w:val="(%1)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" w15:restartNumberingAfterBreak="0">
    <w:nsid w:val="1F3C6E68"/>
    <w:multiLevelType w:val="hybridMultilevel"/>
    <w:tmpl w:val="BF1A00BC"/>
    <w:lvl w:ilvl="0" w:tplc="FFFFFFFF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cs="굴림" w:hint="default"/>
        <w:b/>
        <w:sz w:val="22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1526FAB"/>
    <w:multiLevelType w:val="hybridMultilevel"/>
    <w:tmpl w:val="88D6F4CA"/>
    <w:lvl w:ilvl="0" w:tplc="C6DC853E">
      <w:start w:val="1"/>
      <w:numFmt w:val="decimalEnclosedCircle"/>
      <w:lvlText w:val="%1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3522794"/>
    <w:multiLevelType w:val="multilevel"/>
    <w:tmpl w:val="549AFF5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080"/>
        </w:tabs>
        <w:ind w:left="720" w:hanging="720"/>
      </w:pPr>
      <w:rPr>
        <w:rFonts w:hint="eastAsia"/>
        <w:color w:val="FF0000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a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b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c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 w15:restartNumberingAfterBreak="0">
    <w:nsid w:val="2AF24815"/>
    <w:multiLevelType w:val="hybridMultilevel"/>
    <w:tmpl w:val="402C46EA"/>
    <w:lvl w:ilvl="0" w:tplc="092C5B5E">
      <w:start w:val="1"/>
      <w:numFmt w:val="lowerLetter"/>
      <w:lvlText w:val="(%1)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03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03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03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 w15:restartNumberingAfterBreak="0">
    <w:nsid w:val="3F6B28E0"/>
    <w:multiLevelType w:val="hybridMultilevel"/>
    <w:tmpl w:val="BF1A00BC"/>
    <w:lvl w:ilvl="0" w:tplc="24309AB6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cs="굴림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FC40D59"/>
    <w:multiLevelType w:val="hybridMultilevel"/>
    <w:tmpl w:val="BF1A00BC"/>
    <w:lvl w:ilvl="0" w:tplc="24309AB6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cs="굴림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AA27BFC"/>
    <w:multiLevelType w:val="hybridMultilevel"/>
    <w:tmpl w:val="94C0084A"/>
    <w:lvl w:ilvl="0" w:tplc="186C35A0">
      <w:start w:val="1"/>
      <w:numFmt w:val="decimal"/>
      <w:lvlText w:val="(%1)"/>
      <w:lvlJc w:val="left"/>
      <w:pPr>
        <w:tabs>
          <w:tab w:val="num" w:pos="510"/>
        </w:tabs>
        <w:ind w:left="510" w:hanging="360"/>
      </w:pPr>
      <w:rPr>
        <w:rFonts w:ascii="Times New Roman" w:eastAsia="Times New Roman" w:hAnsi="Times New Roman" w:cs="Times New Roman"/>
      </w:rPr>
    </w:lvl>
    <w:lvl w:ilvl="1" w:tplc="6F1AB1D0">
      <w:start w:val="1"/>
      <w:numFmt w:val="bullet"/>
      <w:lvlText w:val="-"/>
      <w:lvlJc w:val="left"/>
      <w:pPr>
        <w:tabs>
          <w:tab w:val="num" w:pos="910"/>
        </w:tabs>
        <w:ind w:left="910" w:hanging="360"/>
      </w:pPr>
      <w:rPr>
        <w:rFonts w:ascii="굴림" w:eastAsia="굴림" w:hAnsi="굴림" w:cs="굴림" w:hint="eastAsia"/>
      </w:rPr>
    </w:lvl>
    <w:lvl w:ilvl="2" w:tplc="04090005" w:tentative="1">
      <w:start w:val="1"/>
      <w:numFmt w:val="bullet"/>
      <w:lvlText w:val=""/>
      <w:lvlJc w:val="left"/>
      <w:pPr>
        <w:tabs>
          <w:tab w:val="num" w:pos="1350"/>
        </w:tabs>
        <w:ind w:left="13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750"/>
        </w:tabs>
        <w:ind w:left="17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50"/>
        </w:tabs>
        <w:ind w:left="21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50"/>
        </w:tabs>
        <w:ind w:left="25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50"/>
        </w:tabs>
        <w:ind w:left="29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50"/>
        </w:tabs>
        <w:ind w:left="33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50"/>
        </w:tabs>
        <w:ind w:left="3750" w:hanging="400"/>
      </w:pPr>
      <w:rPr>
        <w:rFonts w:ascii="Wingdings" w:hAnsi="Wingdings" w:hint="default"/>
      </w:rPr>
    </w:lvl>
  </w:abstractNum>
  <w:abstractNum w:abstractNumId="14" w15:restartNumberingAfterBreak="0">
    <w:nsid w:val="4C006487"/>
    <w:multiLevelType w:val="hybridMultilevel"/>
    <w:tmpl w:val="701C5F88"/>
    <w:lvl w:ilvl="0" w:tplc="9490EC14">
      <w:start w:val="1"/>
      <w:numFmt w:val="decimalEnclosedCircle"/>
      <w:lvlText w:val="%1"/>
      <w:lvlJc w:val="left"/>
      <w:pPr>
        <w:ind w:left="760" w:hanging="360"/>
      </w:pPr>
      <w:rPr>
        <w:rFonts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EE31B62"/>
    <w:multiLevelType w:val="hybridMultilevel"/>
    <w:tmpl w:val="767626F8"/>
    <w:lvl w:ilvl="0" w:tplc="C6DC853E">
      <w:start w:val="1"/>
      <w:numFmt w:val="decimalEnclosedCircle"/>
      <w:lvlText w:val="%1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B330F4C"/>
    <w:multiLevelType w:val="hybridMultilevel"/>
    <w:tmpl w:val="981E5E06"/>
    <w:lvl w:ilvl="0" w:tplc="F98863B6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0" w:hanging="400"/>
      </w:pPr>
      <w:rPr>
        <w:rFonts w:ascii="Wingdings" w:hAnsi="Wingdings" w:hint="default"/>
      </w:rPr>
    </w:lvl>
  </w:abstractNum>
  <w:abstractNum w:abstractNumId="17" w15:restartNumberingAfterBreak="0">
    <w:nsid w:val="5E5F272D"/>
    <w:multiLevelType w:val="hybridMultilevel"/>
    <w:tmpl w:val="69C4E2D6"/>
    <w:lvl w:ilvl="0" w:tplc="04090001">
      <w:start w:val="1"/>
      <w:numFmt w:val="bullet"/>
      <w:lvlText w:val=""/>
      <w:lvlJc w:val="left"/>
      <w:pPr>
        <w:ind w:left="1320" w:hanging="44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8" w15:restartNumberingAfterBreak="0">
    <w:nsid w:val="69E0065C"/>
    <w:multiLevelType w:val="hybridMultilevel"/>
    <w:tmpl w:val="1294FE56"/>
    <w:lvl w:ilvl="0" w:tplc="770EF282">
      <w:start w:val="1"/>
      <w:numFmt w:val="decimalEnclosedCircle"/>
      <w:lvlText w:val="%1"/>
      <w:lvlJc w:val="left"/>
      <w:pPr>
        <w:ind w:left="760" w:hanging="360"/>
      </w:pPr>
      <w:rPr>
        <w:rFonts w:cs="굴림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47171443">
    <w:abstractNumId w:val="9"/>
  </w:num>
  <w:num w:numId="2" w16cid:durableId="1365715467">
    <w:abstractNumId w:val="10"/>
  </w:num>
  <w:num w:numId="3" w16cid:durableId="331379688">
    <w:abstractNumId w:val="0"/>
  </w:num>
  <w:num w:numId="4" w16cid:durableId="1703283011">
    <w:abstractNumId w:val="6"/>
  </w:num>
  <w:num w:numId="5" w16cid:durableId="2099330228">
    <w:abstractNumId w:val="13"/>
  </w:num>
  <w:num w:numId="6" w16cid:durableId="409501557">
    <w:abstractNumId w:val="11"/>
  </w:num>
  <w:num w:numId="7" w16cid:durableId="7954479">
    <w:abstractNumId w:val="18"/>
  </w:num>
  <w:num w:numId="8" w16cid:durableId="1195457146">
    <w:abstractNumId w:val="5"/>
  </w:num>
  <w:num w:numId="9" w16cid:durableId="617298217">
    <w:abstractNumId w:val="16"/>
  </w:num>
  <w:num w:numId="10" w16cid:durableId="402488502">
    <w:abstractNumId w:val="12"/>
  </w:num>
  <w:num w:numId="11" w16cid:durableId="594898066">
    <w:abstractNumId w:val="14"/>
  </w:num>
  <w:num w:numId="12" w16cid:durableId="2015454696">
    <w:abstractNumId w:val="8"/>
  </w:num>
  <w:num w:numId="13" w16cid:durableId="1305040967">
    <w:abstractNumId w:val="15"/>
  </w:num>
  <w:num w:numId="14" w16cid:durableId="1615474530">
    <w:abstractNumId w:val="3"/>
  </w:num>
  <w:num w:numId="15" w16cid:durableId="2039423636">
    <w:abstractNumId w:val="17"/>
  </w:num>
  <w:num w:numId="16" w16cid:durableId="877937858">
    <w:abstractNumId w:val="7"/>
  </w:num>
  <w:num w:numId="17" w16cid:durableId="359207241">
    <w:abstractNumId w:val="1"/>
  </w:num>
  <w:num w:numId="18" w16cid:durableId="1633905345">
    <w:abstractNumId w:val="4"/>
  </w:num>
  <w:num w:numId="19" w16cid:durableId="768356329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hideSpellingErrors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ko-KR" w:vendorID="64" w:dllVersion="5" w:nlCheck="1" w:checkStyle="1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CA" w:vendorID="64" w:dllVersion="6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zh-TW" w:vendorID="64" w:dllVersion="0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en-US" w:vendorID="8" w:dllVersion="513" w:checkStyle="1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2"/>
  <w:consecutiveHyphenLimit w:val="1"/>
  <w:hyphenationZone w:val="4366"/>
  <w:doNotHyphenateCaps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>
      <v:stroke weight="1pt"/>
      <o:colormru v:ext="edit" colors="#d8d8d8,#f5dbf0,#f2ceeb,silver,white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D81"/>
    <w:rsid w:val="0000001E"/>
    <w:rsid w:val="000003EE"/>
    <w:rsid w:val="00000755"/>
    <w:rsid w:val="00001502"/>
    <w:rsid w:val="0000261D"/>
    <w:rsid w:val="00002C06"/>
    <w:rsid w:val="000032D8"/>
    <w:rsid w:val="000035E4"/>
    <w:rsid w:val="0000467D"/>
    <w:rsid w:val="000049F0"/>
    <w:rsid w:val="00006A21"/>
    <w:rsid w:val="00006F72"/>
    <w:rsid w:val="00007295"/>
    <w:rsid w:val="00007DAF"/>
    <w:rsid w:val="000120F0"/>
    <w:rsid w:val="00013419"/>
    <w:rsid w:val="00013485"/>
    <w:rsid w:val="000141AB"/>
    <w:rsid w:val="00015075"/>
    <w:rsid w:val="0001540F"/>
    <w:rsid w:val="00016A7E"/>
    <w:rsid w:val="0001710B"/>
    <w:rsid w:val="00020D6E"/>
    <w:rsid w:val="000214DB"/>
    <w:rsid w:val="00021C84"/>
    <w:rsid w:val="00021CB0"/>
    <w:rsid w:val="00022E8F"/>
    <w:rsid w:val="000236EF"/>
    <w:rsid w:val="00026828"/>
    <w:rsid w:val="00027196"/>
    <w:rsid w:val="00027855"/>
    <w:rsid w:val="00027AF5"/>
    <w:rsid w:val="00027F06"/>
    <w:rsid w:val="000314E2"/>
    <w:rsid w:val="00031720"/>
    <w:rsid w:val="000332B6"/>
    <w:rsid w:val="00034A95"/>
    <w:rsid w:val="00040AAD"/>
    <w:rsid w:val="0004110E"/>
    <w:rsid w:val="00041CDA"/>
    <w:rsid w:val="00042672"/>
    <w:rsid w:val="00042675"/>
    <w:rsid w:val="0004289F"/>
    <w:rsid w:val="000453DC"/>
    <w:rsid w:val="00045BE9"/>
    <w:rsid w:val="00045D17"/>
    <w:rsid w:val="00046663"/>
    <w:rsid w:val="000466A8"/>
    <w:rsid w:val="000510DB"/>
    <w:rsid w:val="00051B4C"/>
    <w:rsid w:val="00051E59"/>
    <w:rsid w:val="00052071"/>
    <w:rsid w:val="000521A4"/>
    <w:rsid w:val="000527B5"/>
    <w:rsid w:val="00054073"/>
    <w:rsid w:val="00055CAC"/>
    <w:rsid w:val="00055F62"/>
    <w:rsid w:val="000603F0"/>
    <w:rsid w:val="00061EB8"/>
    <w:rsid w:val="00062248"/>
    <w:rsid w:val="00062A08"/>
    <w:rsid w:val="00063B93"/>
    <w:rsid w:val="000647E3"/>
    <w:rsid w:val="00064C21"/>
    <w:rsid w:val="00064ED7"/>
    <w:rsid w:val="00066293"/>
    <w:rsid w:val="0007068E"/>
    <w:rsid w:val="00070DB6"/>
    <w:rsid w:val="00070E90"/>
    <w:rsid w:val="00070F73"/>
    <w:rsid w:val="00071258"/>
    <w:rsid w:val="00072A94"/>
    <w:rsid w:val="00073526"/>
    <w:rsid w:val="00073834"/>
    <w:rsid w:val="00073CBE"/>
    <w:rsid w:val="00074018"/>
    <w:rsid w:val="00075126"/>
    <w:rsid w:val="00076EEF"/>
    <w:rsid w:val="00077E59"/>
    <w:rsid w:val="0008015D"/>
    <w:rsid w:val="00081A40"/>
    <w:rsid w:val="00081A77"/>
    <w:rsid w:val="00082F02"/>
    <w:rsid w:val="000839DF"/>
    <w:rsid w:val="00083AE3"/>
    <w:rsid w:val="00083DB5"/>
    <w:rsid w:val="0008436B"/>
    <w:rsid w:val="0008464E"/>
    <w:rsid w:val="0008472A"/>
    <w:rsid w:val="0008497B"/>
    <w:rsid w:val="000864EA"/>
    <w:rsid w:val="000871C0"/>
    <w:rsid w:val="00091743"/>
    <w:rsid w:val="00092108"/>
    <w:rsid w:val="000936B1"/>
    <w:rsid w:val="00093CDC"/>
    <w:rsid w:val="0009441D"/>
    <w:rsid w:val="00094984"/>
    <w:rsid w:val="00094C00"/>
    <w:rsid w:val="000954B6"/>
    <w:rsid w:val="00095F33"/>
    <w:rsid w:val="000A28AA"/>
    <w:rsid w:val="000A307A"/>
    <w:rsid w:val="000A45EB"/>
    <w:rsid w:val="000A62C3"/>
    <w:rsid w:val="000A63D2"/>
    <w:rsid w:val="000B06EA"/>
    <w:rsid w:val="000B0C5D"/>
    <w:rsid w:val="000B0CB0"/>
    <w:rsid w:val="000B2B4D"/>
    <w:rsid w:val="000B2C9D"/>
    <w:rsid w:val="000B2E7B"/>
    <w:rsid w:val="000B2EAA"/>
    <w:rsid w:val="000B38CC"/>
    <w:rsid w:val="000B59DC"/>
    <w:rsid w:val="000B59F0"/>
    <w:rsid w:val="000B61EC"/>
    <w:rsid w:val="000B6838"/>
    <w:rsid w:val="000B6B1F"/>
    <w:rsid w:val="000C193F"/>
    <w:rsid w:val="000C1E58"/>
    <w:rsid w:val="000C25FB"/>
    <w:rsid w:val="000C444C"/>
    <w:rsid w:val="000C46D5"/>
    <w:rsid w:val="000C75DF"/>
    <w:rsid w:val="000C7733"/>
    <w:rsid w:val="000D0126"/>
    <w:rsid w:val="000D03B9"/>
    <w:rsid w:val="000D1665"/>
    <w:rsid w:val="000D28E7"/>
    <w:rsid w:val="000D322C"/>
    <w:rsid w:val="000D361C"/>
    <w:rsid w:val="000D540D"/>
    <w:rsid w:val="000D54E7"/>
    <w:rsid w:val="000D555C"/>
    <w:rsid w:val="000D650C"/>
    <w:rsid w:val="000E0168"/>
    <w:rsid w:val="000E0761"/>
    <w:rsid w:val="000E2491"/>
    <w:rsid w:val="000E2D16"/>
    <w:rsid w:val="000E345D"/>
    <w:rsid w:val="000E3617"/>
    <w:rsid w:val="000E3FEB"/>
    <w:rsid w:val="000E44C2"/>
    <w:rsid w:val="000E4996"/>
    <w:rsid w:val="000E50D3"/>
    <w:rsid w:val="000E5C0E"/>
    <w:rsid w:val="000E7349"/>
    <w:rsid w:val="000F3DE3"/>
    <w:rsid w:val="000F4434"/>
    <w:rsid w:val="000F5973"/>
    <w:rsid w:val="000F6002"/>
    <w:rsid w:val="000F66DA"/>
    <w:rsid w:val="001007DC"/>
    <w:rsid w:val="00100AE2"/>
    <w:rsid w:val="001011A5"/>
    <w:rsid w:val="001015BA"/>
    <w:rsid w:val="001015CF"/>
    <w:rsid w:val="00101E8F"/>
    <w:rsid w:val="00102432"/>
    <w:rsid w:val="00102A9A"/>
    <w:rsid w:val="001034D9"/>
    <w:rsid w:val="0010406F"/>
    <w:rsid w:val="00105896"/>
    <w:rsid w:val="00105ACC"/>
    <w:rsid w:val="001062B3"/>
    <w:rsid w:val="0010660B"/>
    <w:rsid w:val="00107631"/>
    <w:rsid w:val="001104DC"/>
    <w:rsid w:val="001115F0"/>
    <w:rsid w:val="001122ED"/>
    <w:rsid w:val="00115F23"/>
    <w:rsid w:val="00116739"/>
    <w:rsid w:val="001175C9"/>
    <w:rsid w:val="00117FB9"/>
    <w:rsid w:val="00120985"/>
    <w:rsid w:val="001212C8"/>
    <w:rsid w:val="0012228E"/>
    <w:rsid w:val="001225DA"/>
    <w:rsid w:val="001227CC"/>
    <w:rsid w:val="00122B92"/>
    <w:rsid w:val="00123A10"/>
    <w:rsid w:val="001244C5"/>
    <w:rsid w:val="0012457A"/>
    <w:rsid w:val="00124872"/>
    <w:rsid w:val="001257BB"/>
    <w:rsid w:val="00130A47"/>
    <w:rsid w:val="00131535"/>
    <w:rsid w:val="00131BF0"/>
    <w:rsid w:val="00132A3F"/>
    <w:rsid w:val="00133745"/>
    <w:rsid w:val="001352E6"/>
    <w:rsid w:val="00135B23"/>
    <w:rsid w:val="00135E07"/>
    <w:rsid w:val="0013664E"/>
    <w:rsid w:val="0013684E"/>
    <w:rsid w:val="0013690A"/>
    <w:rsid w:val="00136DDB"/>
    <w:rsid w:val="00137366"/>
    <w:rsid w:val="0013789F"/>
    <w:rsid w:val="00137AA4"/>
    <w:rsid w:val="00137F79"/>
    <w:rsid w:val="00141D70"/>
    <w:rsid w:val="0014204E"/>
    <w:rsid w:val="00142ECC"/>
    <w:rsid w:val="00142F7F"/>
    <w:rsid w:val="0014343D"/>
    <w:rsid w:val="00145DF5"/>
    <w:rsid w:val="00145EBA"/>
    <w:rsid w:val="00150B25"/>
    <w:rsid w:val="00151194"/>
    <w:rsid w:val="0015358A"/>
    <w:rsid w:val="0015358C"/>
    <w:rsid w:val="001537BA"/>
    <w:rsid w:val="001541AD"/>
    <w:rsid w:val="0015500A"/>
    <w:rsid w:val="00155210"/>
    <w:rsid w:val="00155C07"/>
    <w:rsid w:val="00155DF6"/>
    <w:rsid w:val="0015766F"/>
    <w:rsid w:val="0015791A"/>
    <w:rsid w:val="00157A76"/>
    <w:rsid w:val="00157EDE"/>
    <w:rsid w:val="001616AD"/>
    <w:rsid w:val="001627F3"/>
    <w:rsid w:val="00163499"/>
    <w:rsid w:val="001645D4"/>
    <w:rsid w:val="001648AA"/>
    <w:rsid w:val="001659AF"/>
    <w:rsid w:val="00165CC9"/>
    <w:rsid w:val="001719B1"/>
    <w:rsid w:val="00171A7D"/>
    <w:rsid w:val="00171A8F"/>
    <w:rsid w:val="00171BEA"/>
    <w:rsid w:val="00171D20"/>
    <w:rsid w:val="0017245E"/>
    <w:rsid w:val="00172B12"/>
    <w:rsid w:val="00172BF2"/>
    <w:rsid w:val="00173438"/>
    <w:rsid w:val="00175442"/>
    <w:rsid w:val="00175F28"/>
    <w:rsid w:val="00176236"/>
    <w:rsid w:val="001776E0"/>
    <w:rsid w:val="00177DC2"/>
    <w:rsid w:val="00177F01"/>
    <w:rsid w:val="00177F8A"/>
    <w:rsid w:val="001803AA"/>
    <w:rsid w:val="00180722"/>
    <w:rsid w:val="00180739"/>
    <w:rsid w:val="00180CD7"/>
    <w:rsid w:val="001816BC"/>
    <w:rsid w:val="001819FF"/>
    <w:rsid w:val="00181ACB"/>
    <w:rsid w:val="001829DF"/>
    <w:rsid w:val="00182A32"/>
    <w:rsid w:val="001861F1"/>
    <w:rsid w:val="00186350"/>
    <w:rsid w:val="00186A8F"/>
    <w:rsid w:val="00187465"/>
    <w:rsid w:val="00191C9C"/>
    <w:rsid w:val="0019254F"/>
    <w:rsid w:val="0019262D"/>
    <w:rsid w:val="001937BC"/>
    <w:rsid w:val="0019497F"/>
    <w:rsid w:val="00195D56"/>
    <w:rsid w:val="0019767C"/>
    <w:rsid w:val="001A0A9C"/>
    <w:rsid w:val="001A12DE"/>
    <w:rsid w:val="001A1C83"/>
    <w:rsid w:val="001A20F8"/>
    <w:rsid w:val="001A2278"/>
    <w:rsid w:val="001A23AB"/>
    <w:rsid w:val="001A2D44"/>
    <w:rsid w:val="001A3243"/>
    <w:rsid w:val="001A343D"/>
    <w:rsid w:val="001A3F11"/>
    <w:rsid w:val="001A3F51"/>
    <w:rsid w:val="001A4ACA"/>
    <w:rsid w:val="001A5097"/>
    <w:rsid w:val="001A555B"/>
    <w:rsid w:val="001A7167"/>
    <w:rsid w:val="001A73CE"/>
    <w:rsid w:val="001B01CE"/>
    <w:rsid w:val="001B06F6"/>
    <w:rsid w:val="001B33B3"/>
    <w:rsid w:val="001B3B2D"/>
    <w:rsid w:val="001B4905"/>
    <w:rsid w:val="001B4F12"/>
    <w:rsid w:val="001B561A"/>
    <w:rsid w:val="001B5EB9"/>
    <w:rsid w:val="001C07C8"/>
    <w:rsid w:val="001C1AF9"/>
    <w:rsid w:val="001C2898"/>
    <w:rsid w:val="001C2FA3"/>
    <w:rsid w:val="001C4293"/>
    <w:rsid w:val="001C4B74"/>
    <w:rsid w:val="001C5357"/>
    <w:rsid w:val="001C6B2D"/>
    <w:rsid w:val="001C7E7C"/>
    <w:rsid w:val="001D17DB"/>
    <w:rsid w:val="001D236E"/>
    <w:rsid w:val="001D2A9D"/>
    <w:rsid w:val="001D2EFD"/>
    <w:rsid w:val="001D39B3"/>
    <w:rsid w:val="001D4279"/>
    <w:rsid w:val="001D47D0"/>
    <w:rsid w:val="001D5464"/>
    <w:rsid w:val="001D6EC0"/>
    <w:rsid w:val="001E13CF"/>
    <w:rsid w:val="001E2FC1"/>
    <w:rsid w:val="001E3811"/>
    <w:rsid w:val="001E42FA"/>
    <w:rsid w:val="001E4F5A"/>
    <w:rsid w:val="001E524C"/>
    <w:rsid w:val="001E6090"/>
    <w:rsid w:val="001E618B"/>
    <w:rsid w:val="001F0DBB"/>
    <w:rsid w:val="001F12B1"/>
    <w:rsid w:val="001F203B"/>
    <w:rsid w:val="001F2A28"/>
    <w:rsid w:val="001F3395"/>
    <w:rsid w:val="001F344F"/>
    <w:rsid w:val="001F358A"/>
    <w:rsid w:val="001F3D67"/>
    <w:rsid w:val="001F3F1B"/>
    <w:rsid w:val="001F4BC8"/>
    <w:rsid w:val="001F5D03"/>
    <w:rsid w:val="001F5FE2"/>
    <w:rsid w:val="001F66C1"/>
    <w:rsid w:val="001F76BE"/>
    <w:rsid w:val="00200BAE"/>
    <w:rsid w:val="00201150"/>
    <w:rsid w:val="00204A5F"/>
    <w:rsid w:val="00204EB2"/>
    <w:rsid w:val="00205D3B"/>
    <w:rsid w:val="00206961"/>
    <w:rsid w:val="002078EF"/>
    <w:rsid w:val="00207C9A"/>
    <w:rsid w:val="00210240"/>
    <w:rsid w:val="002106AA"/>
    <w:rsid w:val="00210A71"/>
    <w:rsid w:val="0021118C"/>
    <w:rsid w:val="002121CF"/>
    <w:rsid w:val="00212292"/>
    <w:rsid w:val="002131D9"/>
    <w:rsid w:val="00213D6A"/>
    <w:rsid w:val="00214A9A"/>
    <w:rsid w:val="00214B8A"/>
    <w:rsid w:val="00215282"/>
    <w:rsid w:val="0021660A"/>
    <w:rsid w:val="00217F1E"/>
    <w:rsid w:val="00220334"/>
    <w:rsid w:val="00220361"/>
    <w:rsid w:val="00220562"/>
    <w:rsid w:val="002208FC"/>
    <w:rsid w:val="00220E08"/>
    <w:rsid w:val="00221ADB"/>
    <w:rsid w:val="002226D7"/>
    <w:rsid w:val="00223CAC"/>
    <w:rsid w:val="00224B81"/>
    <w:rsid w:val="00224D9A"/>
    <w:rsid w:val="0022526B"/>
    <w:rsid w:val="0022581B"/>
    <w:rsid w:val="00227A80"/>
    <w:rsid w:val="0023047D"/>
    <w:rsid w:val="002315A2"/>
    <w:rsid w:val="00232045"/>
    <w:rsid w:val="00232185"/>
    <w:rsid w:val="002329A6"/>
    <w:rsid w:val="00234195"/>
    <w:rsid w:val="00235211"/>
    <w:rsid w:val="002352D9"/>
    <w:rsid w:val="0023559A"/>
    <w:rsid w:val="0023579A"/>
    <w:rsid w:val="00235A34"/>
    <w:rsid w:val="00240050"/>
    <w:rsid w:val="00240608"/>
    <w:rsid w:val="002431E0"/>
    <w:rsid w:val="00243253"/>
    <w:rsid w:val="0024357C"/>
    <w:rsid w:val="00243FF0"/>
    <w:rsid w:val="00245068"/>
    <w:rsid w:val="002469FA"/>
    <w:rsid w:val="00247C04"/>
    <w:rsid w:val="00250640"/>
    <w:rsid w:val="00251017"/>
    <w:rsid w:val="00251B44"/>
    <w:rsid w:val="00251EBB"/>
    <w:rsid w:val="00253359"/>
    <w:rsid w:val="002551C9"/>
    <w:rsid w:val="002559A3"/>
    <w:rsid w:val="002565AF"/>
    <w:rsid w:val="0025666B"/>
    <w:rsid w:val="0025694A"/>
    <w:rsid w:val="00257514"/>
    <w:rsid w:val="00257852"/>
    <w:rsid w:val="0026071A"/>
    <w:rsid w:val="00261423"/>
    <w:rsid w:val="002633BB"/>
    <w:rsid w:val="002639E1"/>
    <w:rsid w:val="00263AC4"/>
    <w:rsid w:val="00264024"/>
    <w:rsid w:val="00265D29"/>
    <w:rsid w:val="00267664"/>
    <w:rsid w:val="00270B2B"/>
    <w:rsid w:val="00270D42"/>
    <w:rsid w:val="002717C5"/>
    <w:rsid w:val="00272464"/>
    <w:rsid w:val="00272CBD"/>
    <w:rsid w:val="002739BD"/>
    <w:rsid w:val="002772E1"/>
    <w:rsid w:val="00277709"/>
    <w:rsid w:val="00280022"/>
    <w:rsid w:val="00281DB3"/>
    <w:rsid w:val="00282DA8"/>
    <w:rsid w:val="0028386F"/>
    <w:rsid w:val="00284FA4"/>
    <w:rsid w:val="002855FE"/>
    <w:rsid w:val="002858D6"/>
    <w:rsid w:val="00285A0A"/>
    <w:rsid w:val="0028677B"/>
    <w:rsid w:val="00287F6F"/>
    <w:rsid w:val="00290E2F"/>
    <w:rsid w:val="00291CE5"/>
    <w:rsid w:val="00291EAB"/>
    <w:rsid w:val="0029259A"/>
    <w:rsid w:val="00292DB6"/>
    <w:rsid w:val="0029528C"/>
    <w:rsid w:val="00295A4C"/>
    <w:rsid w:val="00295AD0"/>
    <w:rsid w:val="00296A2E"/>
    <w:rsid w:val="00297927"/>
    <w:rsid w:val="002A0908"/>
    <w:rsid w:val="002A159E"/>
    <w:rsid w:val="002A1B85"/>
    <w:rsid w:val="002A496C"/>
    <w:rsid w:val="002A65FA"/>
    <w:rsid w:val="002A76EA"/>
    <w:rsid w:val="002A7E50"/>
    <w:rsid w:val="002B0624"/>
    <w:rsid w:val="002B09D7"/>
    <w:rsid w:val="002B20EE"/>
    <w:rsid w:val="002B2BA8"/>
    <w:rsid w:val="002B34A8"/>
    <w:rsid w:val="002B36F5"/>
    <w:rsid w:val="002B3A47"/>
    <w:rsid w:val="002B581C"/>
    <w:rsid w:val="002B6DAC"/>
    <w:rsid w:val="002B7ED9"/>
    <w:rsid w:val="002C02CC"/>
    <w:rsid w:val="002C1C7C"/>
    <w:rsid w:val="002C2084"/>
    <w:rsid w:val="002C2985"/>
    <w:rsid w:val="002C2AEB"/>
    <w:rsid w:val="002C2C69"/>
    <w:rsid w:val="002C368B"/>
    <w:rsid w:val="002C3FAA"/>
    <w:rsid w:val="002C5044"/>
    <w:rsid w:val="002C50F0"/>
    <w:rsid w:val="002C66A0"/>
    <w:rsid w:val="002C72E3"/>
    <w:rsid w:val="002C7B64"/>
    <w:rsid w:val="002C7CAF"/>
    <w:rsid w:val="002D4517"/>
    <w:rsid w:val="002D4FDD"/>
    <w:rsid w:val="002D546D"/>
    <w:rsid w:val="002D6055"/>
    <w:rsid w:val="002D644A"/>
    <w:rsid w:val="002D76EB"/>
    <w:rsid w:val="002D7BD0"/>
    <w:rsid w:val="002D7EE1"/>
    <w:rsid w:val="002E0ECA"/>
    <w:rsid w:val="002E2E24"/>
    <w:rsid w:val="002E2ECA"/>
    <w:rsid w:val="002E606B"/>
    <w:rsid w:val="002E61BD"/>
    <w:rsid w:val="002E687F"/>
    <w:rsid w:val="002E7EC9"/>
    <w:rsid w:val="002F106E"/>
    <w:rsid w:val="002F1533"/>
    <w:rsid w:val="002F1A1F"/>
    <w:rsid w:val="002F2B8B"/>
    <w:rsid w:val="002F4037"/>
    <w:rsid w:val="002F6235"/>
    <w:rsid w:val="002F63E0"/>
    <w:rsid w:val="002F6A01"/>
    <w:rsid w:val="002F7145"/>
    <w:rsid w:val="002F7D3A"/>
    <w:rsid w:val="002F7FAB"/>
    <w:rsid w:val="003055FA"/>
    <w:rsid w:val="003075F8"/>
    <w:rsid w:val="0030770F"/>
    <w:rsid w:val="00307FF6"/>
    <w:rsid w:val="00311B1A"/>
    <w:rsid w:val="003129AD"/>
    <w:rsid w:val="003129B5"/>
    <w:rsid w:val="00313BEE"/>
    <w:rsid w:val="00313DDC"/>
    <w:rsid w:val="00314F5C"/>
    <w:rsid w:val="00315950"/>
    <w:rsid w:val="003175FF"/>
    <w:rsid w:val="00317873"/>
    <w:rsid w:val="00317D7B"/>
    <w:rsid w:val="00322199"/>
    <w:rsid w:val="0032270D"/>
    <w:rsid w:val="0032363A"/>
    <w:rsid w:val="00325F3A"/>
    <w:rsid w:val="00327BBE"/>
    <w:rsid w:val="003306AF"/>
    <w:rsid w:val="00331103"/>
    <w:rsid w:val="00332A47"/>
    <w:rsid w:val="00333C8B"/>
    <w:rsid w:val="00334219"/>
    <w:rsid w:val="0033425B"/>
    <w:rsid w:val="00334449"/>
    <w:rsid w:val="003348E0"/>
    <w:rsid w:val="00335687"/>
    <w:rsid w:val="00337E94"/>
    <w:rsid w:val="00341DD7"/>
    <w:rsid w:val="00344656"/>
    <w:rsid w:val="00344B3F"/>
    <w:rsid w:val="0034518C"/>
    <w:rsid w:val="00346058"/>
    <w:rsid w:val="003522EC"/>
    <w:rsid w:val="00353BDB"/>
    <w:rsid w:val="003540DC"/>
    <w:rsid w:val="00354EC5"/>
    <w:rsid w:val="003553BA"/>
    <w:rsid w:val="00356F50"/>
    <w:rsid w:val="0035758E"/>
    <w:rsid w:val="003607F8"/>
    <w:rsid w:val="003609F3"/>
    <w:rsid w:val="00360CB5"/>
    <w:rsid w:val="00361322"/>
    <w:rsid w:val="00361578"/>
    <w:rsid w:val="0036183C"/>
    <w:rsid w:val="00362172"/>
    <w:rsid w:val="0036235A"/>
    <w:rsid w:val="00363090"/>
    <w:rsid w:val="003657B1"/>
    <w:rsid w:val="00365E9B"/>
    <w:rsid w:val="0036619C"/>
    <w:rsid w:val="003667DE"/>
    <w:rsid w:val="003709AF"/>
    <w:rsid w:val="003710EF"/>
    <w:rsid w:val="00371717"/>
    <w:rsid w:val="00372995"/>
    <w:rsid w:val="003735B5"/>
    <w:rsid w:val="00374226"/>
    <w:rsid w:val="003754D3"/>
    <w:rsid w:val="003759A3"/>
    <w:rsid w:val="00376347"/>
    <w:rsid w:val="00381ED1"/>
    <w:rsid w:val="003826B8"/>
    <w:rsid w:val="00382C50"/>
    <w:rsid w:val="00382E1D"/>
    <w:rsid w:val="00383EB3"/>
    <w:rsid w:val="003844FB"/>
    <w:rsid w:val="00385D15"/>
    <w:rsid w:val="003860A6"/>
    <w:rsid w:val="00386E6D"/>
    <w:rsid w:val="00387AB3"/>
    <w:rsid w:val="003903DC"/>
    <w:rsid w:val="00390752"/>
    <w:rsid w:val="003909C6"/>
    <w:rsid w:val="00390B44"/>
    <w:rsid w:val="00391674"/>
    <w:rsid w:val="003916C6"/>
    <w:rsid w:val="00391707"/>
    <w:rsid w:val="0039230E"/>
    <w:rsid w:val="00392B5D"/>
    <w:rsid w:val="00392E3C"/>
    <w:rsid w:val="003934F5"/>
    <w:rsid w:val="00393F89"/>
    <w:rsid w:val="0039457F"/>
    <w:rsid w:val="003A2DA7"/>
    <w:rsid w:val="003A2F32"/>
    <w:rsid w:val="003A40DC"/>
    <w:rsid w:val="003A522C"/>
    <w:rsid w:val="003A5667"/>
    <w:rsid w:val="003A5D8F"/>
    <w:rsid w:val="003A60A4"/>
    <w:rsid w:val="003A69E7"/>
    <w:rsid w:val="003A6C2C"/>
    <w:rsid w:val="003A7073"/>
    <w:rsid w:val="003B02E5"/>
    <w:rsid w:val="003B0FEC"/>
    <w:rsid w:val="003B1CDE"/>
    <w:rsid w:val="003B1D32"/>
    <w:rsid w:val="003B231E"/>
    <w:rsid w:val="003B4488"/>
    <w:rsid w:val="003B49BD"/>
    <w:rsid w:val="003B527C"/>
    <w:rsid w:val="003B6717"/>
    <w:rsid w:val="003B6C97"/>
    <w:rsid w:val="003B7E5B"/>
    <w:rsid w:val="003C227B"/>
    <w:rsid w:val="003C26CA"/>
    <w:rsid w:val="003C2DB6"/>
    <w:rsid w:val="003C3DFD"/>
    <w:rsid w:val="003C498D"/>
    <w:rsid w:val="003C4C06"/>
    <w:rsid w:val="003C4E95"/>
    <w:rsid w:val="003C5257"/>
    <w:rsid w:val="003C5631"/>
    <w:rsid w:val="003C5638"/>
    <w:rsid w:val="003C6B18"/>
    <w:rsid w:val="003C78B6"/>
    <w:rsid w:val="003D0DE8"/>
    <w:rsid w:val="003D13F8"/>
    <w:rsid w:val="003D1E9D"/>
    <w:rsid w:val="003D2B86"/>
    <w:rsid w:val="003D428A"/>
    <w:rsid w:val="003D6791"/>
    <w:rsid w:val="003E13C4"/>
    <w:rsid w:val="003E2459"/>
    <w:rsid w:val="003E3571"/>
    <w:rsid w:val="003E36DA"/>
    <w:rsid w:val="003E5B56"/>
    <w:rsid w:val="003E72A3"/>
    <w:rsid w:val="003E7965"/>
    <w:rsid w:val="003F01D7"/>
    <w:rsid w:val="003F0D4D"/>
    <w:rsid w:val="003F1973"/>
    <w:rsid w:val="003F360D"/>
    <w:rsid w:val="003F49ED"/>
    <w:rsid w:val="003F7A0C"/>
    <w:rsid w:val="00400295"/>
    <w:rsid w:val="00400B50"/>
    <w:rsid w:val="004015F9"/>
    <w:rsid w:val="004028EA"/>
    <w:rsid w:val="0040318A"/>
    <w:rsid w:val="004044AC"/>
    <w:rsid w:val="004046FA"/>
    <w:rsid w:val="00404B28"/>
    <w:rsid w:val="00404BD6"/>
    <w:rsid w:val="00405030"/>
    <w:rsid w:val="00406E26"/>
    <w:rsid w:val="00406F59"/>
    <w:rsid w:val="00407062"/>
    <w:rsid w:val="0040782F"/>
    <w:rsid w:val="00407CF2"/>
    <w:rsid w:val="00411372"/>
    <w:rsid w:val="004116BB"/>
    <w:rsid w:val="004124FD"/>
    <w:rsid w:val="0041321E"/>
    <w:rsid w:val="00415C3E"/>
    <w:rsid w:val="0041668B"/>
    <w:rsid w:val="004205BF"/>
    <w:rsid w:val="004215E1"/>
    <w:rsid w:val="004221AF"/>
    <w:rsid w:val="00423818"/>
    <w:rsid w:val="00424212"/>
    <w:rsid w:val="00424408"/>
    <w:rsid w:val="004251A7"/>
    <w:rsid w:val="004268EB"/>
    <w:rsid w:val="00426D81"/>
    <w:rsid w:val="00426F28"/>
    <w:rsid w:val="00427393"/>
    <w:rsid w:val="0043095E"/>
    <w:rsid w:val="00430C42"/>
    <w:rsid w:val="004316D2"/>
    <w:rsid w:val="0043185D"/>
    <w:rsid w:val="004325E9"/>
    <w:rsid w:val="00432802"/>
    <w:rsid w:val="00433077"/>
    <w:rsid w:val="00434828"/>
    <w:rsid w:val="00435C52"/>
    <w:rsid w:val="0043638B"/>
    <w:rsid w:val="004375C8"/>
    <w:rsid w:val="00440CD3"/>
    <w:rsid w:val="00441DF2"/>
    <w:rsid w:val="00442904"/>
    <w:rsid w:val="004442B1"/>
    <w:rsid w:val="00445B52"/>
    <w:rsid w:val="00446D1E"/>
    <w:rsid w:val="004478C8"/>
    <w:rsid w:val="004503D6"/>
    <w:rsid w:val="0045115F"/>
    <w:rsid w:val="0045220C"/>
    <w:rsid w:val="00454AED"/>
    <w:rsid w:val="00455E9F"/>
    <w:rsid w:val="00456C8D"/>
    <w:rsid w:val="00457752"/>
    <w:rsid w:val="00460F4A"/>
    <w:rsid w:val="004614F3"/>
    <w:rsid w:val="00461782"/>
    <w:rsid w:val="00462A16"/>
    <w:rsid w:val="0046395E"/>
    <w:rsid w:val="004656F7"/>
    <w:rsid w:val="004658BC"/>
    <w:rsid w:val="00465E61"/>
    <w:rsid w:val="00465E8B"/>
    <w:rsid w:val="00466EAA"/>
    <w:rsid w:val="00467EB0"/>
    <w:rsid w:val="004707E6"/>
    <w:rsid w:val="00470A18"/>
    <w:rsid w:val="004714FF"/>
    <w:rsid w:val="00471DB8"/>
    <w:rsid w:val="00471E7B"/>
    <w:rsid w:val="00472539"/>
    <w:rsid w:val="00472602"/>
    <w:rsid w:val="00472F43"/>
    <w:rsid w:val="00473B56"/>
    <w:rsid w:val="0047400D"/>
    <w:rsid w:val="004751E0"/>
    <w:rsid w:val="004754B7"/>
    <w:rsid w:val="004800A7"/>
    <w:rsid w:val="0048279A"/>
    <w:rsid w:val="00482CF0"/>
    <w:rsid w:val="004832EC"/>
    <w:rsid w:val="004837E8"/>
    <w:rsid w:val="00484070"/>
    <w:rsid w:val="004869F9"/>
    <w:rsid w:val="0048763B"/>
    <w:rsid w:val="0048773B"/>
    <w:rsid w:val="00487A9D"/>
    <w:rsid w:val="004943BB"/>
    <w:rsid w:val="00494B59"/>
    <w:rsid w:val="00494FF6"/>
    <w:rsid w:val="004951BE"/>
    <w:rsid w:val="00496FA7"/>
    <w:rsid w:val="00497B08"/>
    <w:rsid w:val="004A166F"/>
    <w:rsid w:val="004A1F11"/>
    <w:rsid w:val="004A221E"/>
    <w:rsid w:val="004A2354"/>
    <w:rsid w:val="004A26EE"/>
    <w:rsid w:val="004A2B54"/>
    <w:rsid w:val="004A33B3"/>
    <w:rsid w:val="004A490C"/>
    <w:rsid w:val="004A4E01"/>
    <w:rsid w:val="004A562E"/>
    <w:rsid w:val="004A5B15"/>
    <w:rsid w:val="004A5C46"/>
    <w:rsid w:val="004A602F"/>
    <w:rsid w:val="004A75E7"/>
    <w:rsid w:val="004B06C0"/>
    <w:rsid w:val="004B0D76"/>
    <w:rsid w:val="004B1251"/>
    <w:rsid w:val="004B17FB"/>
    <w:rsid w:val="004B25B1"/>
    <w:rsid w:val="004B31A1"/>
    <w:rsid w:val="004B43E3"/>
    <w:rsid w:val="004B50D0"/>
    <w:rsid w:val="004B6309"/>
    <w:rsid w:val="004B657C"/>
    <w:rsid w:val="004B6898"/>
    <w:rsid w:val="004B71CC"/>
    <w:rsid w:val="004B7DBB"/>
    <w:rsid w:val="004C0D0B"/>
    <w:rsid w:val="004C0F62"/>
    <w:rsid w:val="004C10FC"/>
    <w:rsid w:val="004C2740"/>
    <w:rsid w:val="004C2BF6"/>
    <w:rsid w:val="004C3FA3"/>
    <w:rsid w:val="004C45FE"/>
    <w:rsid w:val="004C6F92"/>
    <w:rsid w:val="004D3A43"/>
    <w:rsid w:val="004D51BD"/>
    <w:rsid w:val="004D630A"/>
    <w:rsid w:val="004E1517"/>
    <w:rsid w:val="004E376C"/>
    <w:rsid w:val="004E3A88"/>
    <w:rsid w:val="004E46DD"/>
    <w:rsid w:val="004E4A0A"/>
    <w:rsid w:val="004E6081"/>
    <w:rsid w:val="004E6D85"/>
    <w:rsid w:val="004F0CF6"/>
    <w:rsid w:val="004F1C14"/>
    <w:rsid w:val="004F2A4B"/>
    <w:rsid w:val="004F3287"/>
    <w:rsid w:val="004F3350"/>
    <w:rsid w:val="004F34DD"/>
    <w:rsid w:val="004F4207"/>
    <w:rsid w:val="004F628D"/>
    <w:rsid w:val="004F6B9C"/>
    <w:rsid w:val="004F7917"/>
    <w:rsid w:val="004F7C79"/>
    <w:rsid w:val="0050065B"/>
    <w:rsid w:val="00501B4B"/>
    <w:rsid w:val="005025B0"/>
    <w:rsid w:val="0050469C"/>
    <w:rsid w:val="00505796"/>
    <w:rsid w:val="005112E4"/>
    <w:rsid w:val="0051277A"/>
    <w:rsid w:val="00512EBA"/>
    <w:rsid w:val="00512F8A"/>
    <w:rsid w:val="00513226"/>
    <w:rsid w:val="0051331F"/>
    <w:rsid w:val="00513F22"/>
    <w:rsid w:val="00515135"/>
    <w:rsid w:val="00515B63"/>
    <w:rsid w:val="00516B32"/>
    <w:rsid w:val="00517BB6"/>
    <w:rsid w:val="00517FB2"/>
    <w:rsid w:val="00517FF5"/>
    <w:rsid w:val="005203BF"/>
    <w:rsid w:val="00520566"/>
    <w:rsid w:val="0052104E"/>
    <w:rsid w:val="005226A3"/>
    <w:rsid w:val="005242E9"/>
    <w:rsid w:val="005264C2"/>
    <w:rsid w:val="00527D9B"/>
    <w:rsid w:val="00530F2F"/>
    <w:rsid w:val="00530F74"/>
    <w:rsid w:val="00530FDE"/>
    <w:rsid w:val="005313B9"/>
    <w:rsid w:val="00532A07"/>
    <w:rsid w:val="00532BDC"/>
    <w:rsid w:val="00532CF2"/>
    <w:rsid w:val="005330C9"/>
    <w:rsid w:val="0053392B"/>
    <w:rsid w:val="0053508C"/>
    <w:rsid w:val="00535565"/>
    <w:rsid w:val="00535C15"/>
    <w:rsid w:val="00536E2E"/>
    <w:rsid w:val="00536F0D"/>
    <w:rsid w:val="005418AE"/>
    <w:rsid w:val="00541EFE"/>
    <w:rsid w:val="0054397C"/>
    <w:rsid w:val="00543A2A"/>
    <w:rsid w:val="00543BC6"/>
    <w:rsid w:val="00545247"/>
    <w:rsid w:val="00545EDD"/>
    <w:rsid w:val="00547030"/>
    <w:rsid w:val="005501A5"/>
    <w:rsid w:val="00550E07"/>
    <w:rsid w:val="00551398"/>
    <w:rsid w:val="00551A3F"/>
    <w:rsid w:val="0055263F"/>
    <w:rsid w:val="005529C0"/>
    <w:rsid w:val="00553FA0"/>
    <w:rsid w:val="00554FEF"/>
    <w:rsid w:val="005552C0"/>
    <w:rsid w:val="00555BB8"/>
    <w:rsid w:val="005569F2"/>
    <w:rsid w:val="00557AF8"/>
    <w:rsid w:val="00560B34"/>
    <w:rsid w:val="00560D5E"/>
    <w:rsid w:val="00561BFF"/>
    <w:rsid w:val="00563732"/>
    <w:rsid w:val="00564052"/>
    <w:rsid w:val="005661FC"/>
    <w:rsid w:val="0056668F"/>
    <w:rsid w:val="0056771B"/>
    <w:rsid w:val="00570A3C"/>
    <w:rsid w:val="00570CCB"/>
    <w:rsid w:val="00570F6C"/>
    <w:rsid w:val="005713ED"/>
    <w:rsid w:val="00573DBA"/>
    <w:rsid w:val="005744BC"/>
    <w:rsid w:val="00574E45"/>
    <w:rsid w:val="00576566"/>
    <w:rsid w:val="00576EA9"/>
    <w:rsid w:val="00580093"/>
    <w:rsid w:val="0058045C"/>
    <w:rsid w:val="00580BFD"/>
    <w:rsid w:val="0058110D"/>
    <w:rsid w:val="00581691"/>
    <w:rsid w:val="00581746"/>
    <w:rsid w:val="00582BA1"/>
    <w:rsid w:val="00584ADC"/>
    <w:rsid w:val="00584C3B"/>
    <w:rsid w:val="005852CF"/>
    <w:rsid w:val="0058753B"/>
    <w:rsid w:val="0058762F"/>
    <w:rsid w:val="005879A6"/>
    <w:rsid w:val="00587FA7"/>
    <w:rsid w:val="005918D2"/>
    <w:rsid w:val="00591C46"/>
    <w:rsid w:val="00592235"/>
    <w:rsid w:val="00593233"/>
    <w:rsid w:val="00593999"/>
    <w:rsid w:val="00593A50"/>
    <w:rsid w:val="00594F30"/>
    <w:rsid w:val="00596CAB"/>
    <w:rsid w:val="00597A42"/>
    <w:rsid w:val="005A0FF6"/>
    <w:rsid w:val="005A1216"/>
    <w:rsid w:val="005A22F4"/>
    <w:rsid w:val="005A4447"/>
    <w:rsid w:val="005A4689"/>
    <w:rsid w:val="005A5478"/>
    <w:rsid w:val="005A5BA1"/>
    <w:rsid w:val="005A5DCE"/>
    <w:rsid w:val="005A6066"/>
    <w:rsid w:val="005B1B5E"/>
    <w:rsid w:val="005B20D2"/>
    <w:rsid w:val="005B2378"/>
    <w:rsid w:val="005B2487"/>
    <w:rsid w:val="005B31A0"/>
    <w:rsid w:val="005B35DB"/>
    <w:rsid w:val="005B5D9D"/>
    <w:rsid w:val="005B691E"/>
    <w:rsid w:val="005B6BA1"/>
    <w:rsid w:val="005C039F"/>
    <w:rsid w:val="005C20E9"/>
    <w:rsid w:val="005C29C3"/>
    <w:rsid w:val="005C2B2B"/>
    <w:rsid w:val="005C33AC"/>
    <w:rsid w:val="005C3DCE"/>
    <w:rsid w:val="005D0304"/>
    <w:rsid w:val="005D0F0E"/>
    <w:rsid w:val="005D2623"/>
    <w:rsid w:val="005D349E"/>
    <w:rsid w:val="005D4514"/>
    <w:rsid w:val="005D6A46"/>
    <w:rsid w:val="005E09FA"/>
    <w:rsid w:val="005E1120"/>
    <w:rsid w:val="005E13B3"/>
    <w:rsid w:val="005E2002"/>
    <w:rsid w:val="005E2DDF"/>
    <w:rsid w:val="005E2E96"/>
    <w:rsid w:val="005E3422"/>
    <w:rsid w:val="005E390F"/>
    <w:rsid w:val="005E3DB8"/>
    <w:rsid w:val="005E45E9"/>
    <w:rsid w:val="005E4BDA"/>
    <w:rsid w:val="005E4BED"/>
    <w:rsid w:val="005E6CB2"/>
    <w:rsid w:val="005F0B3E"/>
    <w:rsid w:val="005F0FE2"/>
    <w:rsid w:val="005F25D1"/>
    <w:rsid w:val="005F530E"/>
    <w:rsid w:val="005F5669"/>
    <w:rsid w:val="005F5E0F"/>
    <w:rsid w:val="005F6C5F"/>
    <w:rsid w:val="005F6D1E"/>
    <w:rsid w:val="005F6DA9"/>
    <w:rsid w:val="005F6F7A"/>
    <w:rsid w:val="005F7456"/>
    <w:rsid w:val="00600200"/>
    <w:rsid w:val="006029CF"/>
    <w:rsid w:val="00605EE9"/>
    <w:rsid w:val="0060613B"/>
    <w:rsid w:val="0060630F"/>
    <w:rsid w:val="00606D18"/>
    <w:rsid w:val="00607E26"/>
    <w:rsid w:val="0061063C"/>
    <w:rsid w:val="00612647"/>
    <w:rsid w:val="00612ADD"/>
    <w:rsid w:val="006134A6"/>
    <w:rsid w:val="00613DB2"/>
    <w:rsid w:val="0061495B"/>
    <w:rsid w:val="00615DD3"/>
    <w:rsid w:val="0061640D"/>
    <w:rsid w:val="00616668"/>
    <w:rsid w:val="006169C6"/>
    <w:rsid w:val="00623417"/>
    <w:rsid w:val="00624F8A"/>
    <w:rsid w:val="00625468"/>
    <w:rsid w:val="0062758B"/>
    <w:rsid w:val="00627679"/>
    <w:rsid w:val="006304B5"/>
    <w:rsid w:val="006315FC"/>
    <w:rsid w:val="006316AF"/>
    <w:rsid w:val="0063275C"/>
    <w:rsid w:val="00632B35"/>
    <w:rsid w:val="006332F9"/>
    <w:rsid w:val="00634B2A"/>
    <w:rsid w:val="00634D06"/>
    <w:rsid w:val="00635DD0"/>
    <w:rsid w:val="00640200"/>
    <w:rsid w:val="0064099F"/>
    <w:rsid w:val="006413AC"/>
    <w:rsid w:val="0064278B"/>
    <w:rsid w:val="00642DC4"/>
    <w:rsid w:val="00643657"/>
    <w:rsid w:val="00643AFD"/>
    <w:rsid w:val="006444DF"/>
    <w:rsid w:val="00645786"/>
    <w:rsid w:val="006458AC"/>
    <w:rsid w:val="00645AC0"/>
    <w:rsid w:val="00645E5C"/>
    <w:rsid w:val="0064646C"/>
    <w:rsid w:val="00646C9A"/>
    <w:rsid w:val="00647E9A"/>
    <w:rsid w:val="006529B1"/>
    <w:rsid w:val="006537B6"/>
    <w:rsid w:val="0065380B"/>
    <w:rsid w:val="00655204"/>
    <w:rsid w:val="00656DDD"/>
    <w:rsid w:val="00657333"/>
    <w:rsid w:val="00660EC1"/>
    <w:rsid w:val="0066216D"/>
    <w:rsid w:val="00663555"/>
    <w:rsid w:val="00664805"/>
    <w:rsid w:val="00665DF8"/>
    <w:rsid w:val="00665F60"/>
    <w:rsid w:val="00667073"/>
    <w:rsid w:val="00667495"/>
    <w:rsid w:val="00667643"/>
    <w:rsid w:val="00670AF4"/>
    <w:rsid w:val="006711AB"/>
    <w:rsid w:val="006711E9"/>
    <w:rsid w:val="006722DF"/>
    <w:rsid w:val="006724FB"/>
    <w:rsid w:val="006725FD"/>
    <w:rsid w:val="0067374F"/>
    <w:rsid w:val="00673FC1"/>
    <w:rsid w:val="0067462C"/>
    <w:rsid w:val="00677D4B"/>
    <w:rsid w:val="00680403"/>
    <w:rsid w:val="006806F0"/>
    <w:rsid w:val="00680E5C"/>
    <w:rsid w:val="006814FF"/>
    <w:rsid w:val="00681C21"/>
    <w:rsid w:val="00682A02"/>
    <w:rsid w:val="00683B7A"/>
    <w:rsid w:val="00684215"/>
    <w:rsid w:val="006844B2"/>
    <w:rsid w:val="006854D3"/>
    <w:rsid w:val="0068595C"/>
    <w:rsid w:val="00685B3E"/>
    <w:rsid w:val="0068636E"/>
    <w:rsid w:val="0068728D"/>
    <w:rsid w:val="00687ED5"/>
    <w:rsid w:val="006914C1"/>
    <w:rsid w:val="006926C6"/>
    <w:rsid w:val="00692CD3"/>
    <w:rsid w:val="00692EFD"/>
    <w:rsid w:val="00693DB8"/>
    <w:rsid w:val="00694A94"/>
    <w:rsid w:val="006954ED"/>
    <w:rsid w:val="00696F56"/>
    <w:rsid w:val="00697AA8"/>
    <w:rsid w:val="006A00CF"/>
    <w:rsid w:val="006A0951"/>
    <w:rsid w:val="006A4D4B"/>
    <w:rsid w:val="006A5B68"/>
    <w:rsid w:val="006A6E81"/>
    <w:rsid w:val="006A7897"/>
    <w:rsid w:val="006A7BDF"/>
    <w:rsid w:val="006B090B"/>
    <w:rsid w:val="006B0F2C"/>
    <w:rsid w:val="006B1AC0"/>
    <w:rsid w:val="006B1AF7"/>
    <w:rsid w:val="006B1E2B"/>
    <w:rsid w:val="006B238A"/>
    <w:rsid w:val="006B3041"/>
    <w:rsid w:val="006B304E"/>
    <w:rsid w:val="006B35B2"/>
    <w:rsid w:val="006B48DE"/>
    <w:rsid w:val="006B566D"/>
    <w:rsid w:val="006B5B7E"/>
    <w:rsid w:val="006B6884"/>
    <w:rsid w:val="006B7405"/>
    <w:rsid w:val="006B7A37"/>
    <w:rsid w:val="006C1559"/>
    <w:rsid w:val="006C212D"/>
    <w:rsid w:val="006C212F"/>
    <w:rsid w:val="006C3160"/>
    <w:rsid w:val="006C4640"/>
    <w:rsid w:val="006C5BB9"/>
    <w:rsid w:val="006C61FA"/>
    <w:rsid w:val="006C7B11"/>
    <w:rsid w:val="006C7B36"/>
    <w:rsid w:val="006C7DEE"/>
    <w:rsid w:val="006D363D"/>
    <w:rsid w:val="006D4070"/>
    <w:rsid w:val="006D4121"/>
    <w:rsid w:val="006D6C35"/>
    <w:rsid w:val="006E0164"/>
    <w:rsid w:val="006E0CBE"/>
    <w:rsid w:val="006E1016"/>
    <w:rsid w:val="006E1171"/>
    <w:rsid w:val="006E13C4"/>
    <w:rsid w:val="006E2811"/>
    <w:rsid w:val="006E2D12"/>
    <w:rsid w:val="006E33E4"/>
    <w:rsid w:val="006E34B0"/>
    <w:rsid w:val="006E3867"/>
    <w:rsid w:val="006E4579"/>
    <w:rsid w:val="006E57A2"/>
    <w:rsid w:val="006E67C1"/>
    <w:rsid w:val="006E7139"/>
    <w:rsid w:val="006E72EA"/>
    <w:rsid w:val="006E744F"/>
    <w:rsid w:val="006E789E"/>
    <w:rsid w:val="006E7925"/>
    <w:rsid w:val="006E79E5"/>
    <w:rsid w:val="006F04C0"/>
    <w:rsid w:val="006F0CF7"/>
    <w:rsid w:val="006F355C"/>
    <w:rsid w:val="006F3E39"/>
    <w:rsid w:val="006F5516"/>
    <w:rsid w:val="006F6426"/>
    <w:rsid w:val="006F6523"/>
    <w:rsid w:val="006F6777"/>
    <w:rsid w:val="006F6E25"/>
    <w:rsid w:val="006F76A4"/>
    <w:rsid w:val="00704AE9"/>
    <w:rsid w:val="00705413"/>
    <w:rsid w:val="00705D7A"/>
    <w:rsid w:val="0070633B"/>
    <w:rsid w:val="0070635E"/>
    <w:rsid w:val="0070649B"/>
    <w:rsid w:val="00706D37"/>
    <w:rsid w:val="0070794C"/>
    <w:rsid w:val="00710221"/>
    <w:rsid w:val="0071077B"/>
    <w:rsid w:val="00711192"/>
    <w:rsid w:val="00711347"/>
    <w:rsid w:val="00711589"/>
    <w:rsid w:val="0071191F"/>
    <w:rsid w:val="00712711"/>
    <w:rsid w:val="0071370F"/>
    <w:rsid w:val="00717154"/>
    <w:rsid w:val="00720714"/>
    <w:rsid w:val="007207F5"/>
    <w:rsid w:val="0072175B"/>
    <w:rsid w:val="0072291C"/>
    <w:rsid w:val="00723A8A"/>
    <w:rsid w:val="00723AB7"/>
    <w:rsid w:val="00723DB2"/>
    <w:rsid w:val="00724730"/>
    <w:rsid w:val="007249A2"/>
    <w:rsid w:val="00725C98"/>
    <w:rsid w:val="00725FBA"/>
    <w:rsid w:val="007266E7"/>
    <w:rsid w:val="00727743"/>
    <w:rsid w:val="00727C69"/>
    <w:rsid w:val="00730455"/>
    <w:rsid w:val="007306CE"/>
    <w:rsid w:val="00731257"/>
    <w:rsid w:val="0073153C"/>
    <w:rsid w:val="00732741"/>
    <w:rsid w:val="0073348E"/>
    <w:rsid w:val="00737141"/>
    <w:rsid w:val="007418DC"/>
    <w:rsid w:val="00741A7A"/>
    <w:rsid w:val="007429CD"/>
    <w:rsid w:val="007439D3"/>
    <w:rsid w:val="00746578"/>
    <w:rsid w:val="00747E38"/>
    <w:rsid w:val="007525DC"/>
    <w:rsid w:val="007532D7"/>
    <w:rsid w:val="00753CA1"/>
    <w:rsid w:val="0075403F"/>
    <w:rsid w:val="00755D4E"/>
    <w:rsid w:val="00755E7D"/>
    <w:rsid w:val="0075660C"/>
    <w:rsid w:val="00757A2A"/>
    <w:rsid w:val="00757B81"/>
    <w:rsid w:val="007601A3"/>
    <w:rsid w:val="00761053"/>
    <w:rsid w:val="00761FA6"/>
    <w:rsid w:val="0076234D"/>
    <w:rsid w:val="00762482"/>
    <w:rsid w:val="007640F8"/>
    <w:rsid w:val="007645E6"/>
    <w:rsid w:val="00766EF2"/>
    <w:rsid w:val="00767983"/>
    <w:rsid w:val="00767B7C"/>
    <w:rsid w:val="00767D01"/>
    <w:rsid w:val="00771EED"/>
    <w:rsid w:val="00772FBC"/>
    <w:rsid w:val="00773158"/>
    <w:rsid w:val="007754D5"/>
    <w:rsid w:val="00777246"/>
    <w:rsid w:val="007811E0"/>
    <w:rsid w:val="00782671"/>
    <w:rsid w:val="00782681"/>
    <w:rsid w:val="00784215"/>
    <w:rsid w:val="007844C9"/>
    <w:rsid w:val="00785B6E"/>
    <w:rsid w:val="007863D5"/>
    <w:rsid w:val="00787152"/>
    <w:rsid w:val="00787CA0"/>
    <w:rsid w:val="00790696"/>
    <w:rsid w:val="00791045"/>
    <w:rsid w:val="00792827"/>
    <w:rsid w:val="007945B7"/>
    <w:rsid w:val="00794FE3"/>
    <w:rsid w:val="0079552E"/>
    <w:rsid w:val="00795A87"/>
    <w:rsid w:val="00796425"/>
    <w:rsid w:val="00796774"/>
    <w:rsid w:val="00796B7D"/>
    <w:rsid w:val="00796EAA"/>
    <w:rsid w:val="00796EEA"/>
    <w:rsid w:val="007971EF"/>
    <w:rsid w:val="0079788E"/>
    <w:rsid w:val="007A1C4E"/>
    <w:rsid w:val="007A2273"/>
    <w:rsid w:val="007A272E"/>
    <w:rsid w:val="007A2793"/>
    <w:rsid w:val="007A33E5"/>
    <w:rsid w:val="007A433F"/>
    <w:rsid w:val="007A59A0"/>
    <w:rsid w:val="007A6523"/>
    <w:rsid w:val="007A739E"/>
    <w:rsid w:val="007A73B0"/>
    <w:rsid w:val="007A74C1"/>
    <w:rsid w:val="007A7523"/>
    <w:rsid w:val="007B089C"/>
    <w:rsid w:val="007B0EAE"/>
    <w:rsid w:val="007B1E6E"/>
    <w:rsid w:val="007B2221"/>
    <w:rsid w:val="007B36DB"/>
    <w:rsid w:val="007B397D"/>
    <w:rsid w:val="007B48B5"/>
    <w:rsid w:val="007B526D"/>
    <w:rsid w:val="007B6340"/>
    <w:rsid w:val="007B7DCA"/>
    <w:rsid w:val="007C0443"/>
    <w:rsid w:val="007C11E6"/>
    <w:rsid w:val="007C1208"/>
    <w:rsid w:val="007C2E18"/>
    <w:rsid w:val="007C4595"/>
    <w:rsid w:val="007C4C2F"/>
    <w:rsid w:val="007C54E9"/>
    <w:rsid w:val="007C5E73"/>
    <w:rsid w:val="007C67E7"/>
    <w:rsid w:val="007C7D37"/>
    <w:rsid w:val="007D03A7"/>
    <w:rsid w:val="007D0BD3"/>
    <w:rsid w:val="007D1184"/>
    <w:rsid w:val="007D2477"/>
    <w:rsid w:val="007D4DED"/>
    <w:rsid w:val="007D5068"/>
    <w:rsid w:val="007D68C8"/>
    <w:rsid w:val="007D7541"/>
    <w:rsid w:val="007D7C0D"/>
    <w:rsid w:val="007E0FA9"/>
    <w:rsid w:val="007E0FB8"/>
    <w:rsid w:val="007E180E"/>
    <w:rsid w:val="007E1F60"/>
    <w:rsid w:val="007E2F4E"/>
    <w:rsid w:val="007E306A"/>
    <w:rsid w:val="007E3E7F"/>
    <w:rsid w:val="007E4E22"/>
    <w:rsid w:val="007E5BEE"/>
    <w:rsid w:val="007E5F0E"/>
    <w:rsid w:val="007E66EF"/>
    <w:rsid w:val="007E761A"/>
    <w:rsid w:val="007F0CA9"/>
    <w:rsid w:val="007F312D"/>
    <w:rsid w:val="007F3B8E"/>
    <w:rsid w:val="007F3FBA"/>
    <w:rsid w:val="007F46AD"/>
    <w:rsid w:val="007F511D"/>
    <w:rsid w:val="007F52FA"/>
    <w:rsid w:val="007F63FD"/>
    <w:rsid w:val="0080149F"/>
    <w:rsid w:val="008023B7"/>
    <w:rsid w:val="00803B8D"/>
    <w:rsid w:val="00804489"/>
    <w:rsid w:val="00804EBE"/>
    <w:rsid w:val="00806047"/>
    <w:rsid w:val="00807709"/>
    <w:rsid w:val="008079D8"/>
    <w:rsid w:val="00807D60"/>
    <w:rsid w:val="008109C6"/>
    <w:rsid w:val="008134D3"/>
    <w:rsid w:val="00814184"/>
    <w:rsid w:val="0081445F"/>
    <w:rsid w:val="00814C3F"/>
    <w:rsid w:val="00814C75"/>
    <w:rsid w:val="00814CCD"/>
    <w:rsid w:val="0081632F"/>
    <w:rsid w:val="0082057C"/>
    <w:rsid w:val="008206F7"/>
    <w:rsid w:val="00820A42"/>
    <w:rsid w:val="00823218"/>
    <w:rsid w:val="008250C7"/>
    <w:rsid w:val="0082603E"/>
    <w:rsid w:val="00826A09"/>
    <w:rsid w:val="008273BD"/>
    <w:rsid w:val="00830408"/>
    <w:rsid w:val="00830716"/>
    <w:rsid w:val="00831A77"/>
    <w:rsid w:val="00832A0A"/>
    <w:rsid w:val="0083358F"/>
    <w:rsid w:val="008340D4"/>
    <w:rsid w:val="00834821"/>
    <w:rsid w:val="008355F0"/>
    <w:rsid w:val="00836D14"/>
    <w:rsid w:val="00837567"/>
    <w:rsid w:val="00837A93"/>
    <w:rsid w:val="00837D8F"/>
    <w:rsid w:val="0084052F"/>
    <w:rsid w:val="008405DF"/>
    <w:rsid w:val="00840C9C"/>
    <w:rsid w:val="0084128F"/>
    <w:rsid w:val="00844D78"/>
    <w:rsid w:val="00844F58"/>
    <w:rsid w:val="00846425"/>
    <w:rsid w:val="00846630"/>
    <w:rsid w:val="00847B53"/>
    <w:rsid w:val="00847E94"/>
    <w:rsid w:val="00851E60"/>
    <w:rsid w:val="00851F57"/>
    <w:rsid w:val="00852A74"/>
    <w:rsid w:val="00852E88"/>
    <w:rsid w:val="008540D2"/>
    <w:rsid w:val="00855296"/>
    <w:rsid w:val="00856560"/>
    <w:rsid w:val="00856DB7"/>
    <w:rsid w:val="00857657"/>
    <w:rsid w:val="00857659"/>
    <w:rsid w:val="00857DD7"/>
    <w:rsid w:val="00857FEF"/>
    <w:rsid w:val="00860196"/>
    <w:rsid w:val="008602F8"/>
    <w:rsid w:val="0086089E"/>
    <w:rsid w:val="00861CD0"/>
    <w:rsid w:val="008624C5"/>
    <w:rsid w:val="008625D3"/>
    <w:rsid w:val="008625FD"/>
    <w:rsid w:val="00862B9A"/>
    <w:rsid w:val="008631E4"/>
    <w:rsid w:val="00863956"/>
    <w:rsid w:val="00865512"/>
    <w:rsid w:val="008662D8"/>
    <w:rsid w:val="008665E0"/>
    <w:rsid w:val="008670A7"/>
    <w:rsid w:val="008675F6"/>
    <w:rsid w:val="00867F08"/>
    <w:rsid w:val="008715BB"/>
    <w:rsid w:val="00872F01"/>
    <w:rsid w:val="00874F92"/>
    <w:rsid w:val="00876829"/>
    <w:rsid w:val="00877512"/>
    <w:rsid w:val="0088045F"/>
    <w:rsid w:val="008810E0"/>
    <w:rsid w:val="008815DD"/>
    <w:rsid w:val="008837F1"/>
    <w:rsid w:val="00883D84"/>
    <w:rsid w:val="00885F0B"/>
    <w:rsid w:val="008866C2"/>
    <w:rsid w:val="0088677B"/>
    <w:rsid w:val="00890566"/>
    <w:rsid w:val="008924C5"/>
    <w:rsid w:val="00892B11"/>
    <w:rsid w:val="00892C46"/>
    <w:rsid w:val="008931B2"/>
    <w:rsid w:val="00893560"/>
    <w:rsid w:val="00893EBC"/>
    <w:rsid w:val="00895263"/>
    <w:rsid w:val="00895704"/>
    <w:rsid w:val="008975E0"/>
    <w:rsid w:val="00897E29"/>
    <w:rsid w:val="008A14A4"/>
    <w:rsid w:val="008A3DD2"/>
    <w:rsid w:val="008A58D6"/>
    <w:rsid w:val="008A64A8"/>
    <w:rsid w:val="008A7D93"/>
    <w:rsid w:val="008B0D61"/>
    <w:rsid w:val="008B1715"/>
    <w:rsid w:val="008B1A50"/>
    <w:rsid w:val="008B1D48"/>
    <w:rsid w:val="008B1D78"/>
    <w:rsid w:val="008B36BC"/>
    <w:rsid w:val="008B409E"/>
    <w:rsid w:val="008B4DCB"/>
    <w:rsid w:val="008B4FF9"/>
    <w:rsid w:val="008B5153"/>
    <w:rsid w:val="008B5BE3"/>
    <w:rsid w:val="008B5C40"/>
    <w:rsid w:val="008B5E9D"/>
    <w:rsid w:val="008B6794"/>
    <w:rsid w:val="008B6EC8"/>
    <w:rsid w:val="008B72E6"/>
    <w:rsid w:val="008B7A9C"/>
    <w:rsid w:val="008C08D4"/>
    <w:rsid w:val="008C0D7E"/>
    <w:rsid w:val="008C1ABC"/>
    <w:rsid w:val="008C353C"/>
    <w:rsid w:val="008C4CE8"/>
    <w:rsid w:val="008C5685"/>
    <w:rsid w:val="008C6DAD"/>
    <w:rsid w:val="008C770C"/>
    <w:rsid w:val="008C7753"/>
    <w:rsid w:val="008D0415"/>
    <w:rsid w:val="008D1485"/>
    <w:rsid w:val="008D18FD"/>
    <w:rsid w:val="008D3899"/>
    <w:rsid w:val="008D3A06"/>
    <w:rsid w:val="008D4B97"/>
    <w:rsid w:val="008D7050"/>
    <w:rsid w:val="008D7A7B"/>
    <w:rsid w:val="008E0C69"/>
    <w:rsid w:val="008E0EC6"/>
    <w:rsid w:val="008E2FFA"/>
    <w:rsid w:val="008E3A26"/>
    <w:rsid w:val="008E59EC"/>
    <w:rsid w:val="008E6123"/>
    <w:rsid w:val="008E6E41"/>
    <w:rsid w:val="008F06ED"/>
    <w:rsid w:val="008F0715"/>
    <w:rsid w:val="008F11C8"/>
    <w:rsid w:val="008F24A7"/>
    <w:rsid w:val="008F268E"/>
    <w:rsid w:val="008F26CA"/>
    <w:rsid w:val="008F2C31"/>
    <w:rsid w:val="008F3214"/>
    <w:rsid w:val="008F3992"/>
    <w:rsid w:val="008F4899"/>
    <w:rsid w:val="008F4C83"/>
    <w:rsid w:val="008F4FD7"/>
    <w:rsid w:val="008F50A5"/>
    <w:rsid w:val="008F5EFD"/>
    <w:rsid w:val="008F6753"/>
    <w:rsid w:val="008F6DF3"/>
    <w:rsid w:val="008F7908"/>
    <w:rsid w:val="00900876"/>
    <w:rsid w:val="00901079"/>
    <w:rsid w:val="009014B1"/>
    <w:rsid w:val="00901950"/>
    <w:rsid w:val="00903E02"/>
    <w:rsid w:val="00903EF6"/>
    <w:rsid w:val="0090547C"/>
    <w:rsid w:val="00905E64"/>
    <w:rsid w:val="009063B6"/>
    <w:rsid w:val="00910507"/>
    <w:rsid w:val="00910855"/>
    <w:rsid w:val="0091090B"/>
    <w:rsid w:val="00911A7D"/>
    <w:rsid w:val="00912523"/>
    <w:rsid w:val="00912E86"/>
    <w:rsid w:val="00913E29"/>
    <w:rsid w:val="009154BB"/>
    <w:rsid w:val="00916022"/>
    <w:rsid w:val="00916D73"/>
    <w:rsid w:val="00917AE4"/>
    <w:rsid w:val="00920AB7"/>
    <w:rsid w:val="00920E2E"/>
    <w:rsid w:val="00921E46"/>
    <w:rsid w:val="009243E5"/>
    <w:rsid w:val="00924EAF"/>
    <w:rsid w:val="00925046"/>
    <w:rsid w:val="009255AC"/>
    <w:rsid w:val="00930D2F"/>
    <w:rsid w:val="00930EA3"/>
    <w:rsid w:val="00932DFB"/>
    <w:rsid w:val="00933B9B"/>
    <w:rsid w:val="00935191"/>
    <w:rsid w:val="00937FC4"/>
    <w:rsid w:val="00944A13"/>
    <w:rsid w:val="00944D65"/>
    <w:rsid w:val="00945806"/>
    <w:rsid w:val="00946AFD"/>
    <w:rsid w:val="009473BD"/>
    <w:rsid w:val="00947C8D"/>
    <w:rsid w:val="00947E13"/>
    <w:rsid w:val="009523F3"/>
    <w:rsid w:val="009532A6"/>
    <w:rsid w:val="00954235"/>
    <w:rsid w:val="00954E55"/>
    <w:rsid w:val="00954F64"/>
    <w:rsid w:val="00956021"/>
    <w:rsid w:val="00956BD4"/>
    <w:rsid w:val="00957031"/>
    <w:rsid w:val="009579DB"/>
    <w:rsid w:val="0096023F"/>
    <w:rsid w:val="009606D7"/>
    <w:rsid w:val="00960C9B"/>
    <w:rsid w:val="0096108D"/>
    <w:rsid w:val="00961AE7"/>
    <w:rsid w:val="00961B04"/>
    <w:rsid w:val="00961E4C"/>
    <w:rsid w:val="00962597"/>
    <w:rsid w:val="009648C1"/>
    <w:rsid w:val="00964AEB"/>
    <w:rsid w:val="00964F0B"/>
    <w:rsid w:val="00965672"/>
    <w:rsid w:val="009656D3"/>
    <w:rsid w:val="00965B77"/>
    <w:rsid w:val="00966C15"/>
    <w:rsid w:val="0097030A"/>
    <w:rsid w:val="0097031C"/>
    <w:rsid w:val="009726F4"/>
    <w:rsid w:val="00972C19"/>
    <w:rsid w:val="00972C1F"/>
    <w:rsid w:val="00972E63"/>
    <w:rsid w:val="009733FC"/>
    <w:rsid w:val="00974070"/>
    <w:rsid w:val="009747B9"/>
    <w:rsid w:val="00975535"/>
    <w:rsid w:val="00975C35"/>
    <w:rsid w:val="0097736C"/>
    <w:rsid w:val="00977958"/>
    <w:rsid w:val="00977970"/>
    <w:rsid w:val="00980DBF"/>
    <w:rsid w:val="00980EC2"/>
    <w:rsid w:val="00983C29"/>
    <w:rsid w:val="00983FCB"/>
    <w:rsid w:val="009843C3"/>
    <w:rsid w:val="0098547F"/>
    <w:rsid w:val="00985FBA"/>
    <w:rsid w:val="00986A14"/>
    <w:rsid w:val="00992B65"/>
    <w:rsid w:val="00993458"/>
    <w:rsid w:val="00993BBE"/>
    <w:rsid w:val="00994C4D"/>
    <w:rsid w:val="00995DC1"/>
    <w:rsid w:val="00995FAD"/>
    <w:rsid w:val="00997058"/>
    <w:rsid w:val="009972A8"/>
    <w:rsid w:val="0099734E"/>
    <w:rsid w:val="009975F8"/>
    <w:rsid w:val="009A278E"/>
    <w:rsid w:val="009A35A3"/>
    <w:rsid w:val="009A3A86"/>
    <w:rsid w:val="009A3E00"/>
    <w:rsid w:val="009A5287"/>
    <w:rsid w:val="009A7297"/>
    <w:rsid w:val="009A7546"/>
    <w:rsid w:val="009A7938"/>
    <w:rsid w:val="009A7ABA"/>
    <w:rsid w:val="009B0784"/>
    <w:rsid w:val="009B08D4"/>
    <w:rsid w:val="009B1507"/>
    <w:rsid w:val="009B1CD0"/>
    <w:rsid w:val="009B2260"/>
    <w:rsid w:val="009B4A39"/>
    <w:rsid w:val="009B66C0"/>
    <w:rsid w:val="009B6DD7"/>
    <w:rsid w:val="009B70A0"/>
    <w:rsid w:val="009C03AD"/>
    <w:rsid w:val="009C2D3C"/>
    <w:rsid w:val="009C2F3A"/>
    <w:rsid w:val="009C6123"/>
    <w:rsid w:val="009C74EF"/>
    <w:rsid w:val="009C779D"/>
    <w:rsid w:val="009D0598"/>
    <w:rsid w:val="009D13DB"/>
    <w:rsid w:val="009D2907"/>
    <w:rsid w:val="009D3496"/>
    <w:rsid w:val="009D56FF"/>
    <w:rsid w:val="009D5EB3"/>
    <w:rsid w:val="009D612B"/>
    <w:rsid w:val="009D65AD"/>
    <w:rsid w:val="009D65BB"/>
    <w:rsid w:val="009D795E"/>
    <w:rsid w:val="009E079A"/>
    <w:rsid w:val="009E1587"/>
    <w:rsid w:val="009E1E13"/>
    <w:rsid w:val="009E205A"/>
    <w:rsid w:val="009E256A"/>
    <w:rsid w:val="009E3972"/>
    <w:rsid w:val="009E43A5"/>
    <w:rsid w:val="009E44B8"/>
    <w:rsid w:val="009E454D"/>
    <w:rsid w:val="009E4DFD"/>
    <w:rsid w:val="009E4EED"/>
    <w:rsid w:val="009E511E"/>
    <w:rsid w:val="009E5305"/>
    <w:rsid w:val="009E5A69"/>
    <w:rsid w:val="009E6382"/>
    <w:rsid w:val="009E764E"/>
    <w:rsid w:val="009E7FC3"/>
    <w:rsid w:val="009F0528"/>
    <w:rsid w:val="009F07FA"/>
    <w:rsid w:val="009F1B92"/>
    <w:rsid w:val="009F2BE9"/>
    <w:rsid w:val="009F3567"/>
    <w:rsid w:val="009F38DA"/>
    <w:rsid w:val="009F5017"/>
    <w:rsid w:val="009F61F2"/>
    <w:rsid w:val="009F6D60"/>
    <w:rsid w:val="00A00884"/>
    <w:rsid w:val="00A00F61"/>
    <w:rsid w:val="00A0140F"/>
    <w:rsid w:val="00A01B29"/>
    <w:rsid w:val="00A033D9"/>
    <w:rsid w:val="00A047A3"/>
    <w:rsid w:val="00A0793D"/>
    <w:rsid w:val="00A07DFC"/>
    <w:rsid w:val="00A10391"/>
    <w:rsid w:val="00A113C9"/>
    <w:rsid w:val="00A11E56"/>
    <w:rsid w:val="00A12881"/>
    <w:rsid w:val="00A14611"/>
    <w:rsid w:val="00A14928"/>
    <w:rsid w:val="00A14A89"/>
    <w:rsid w:val="00A15301"/>
    <w:rsid w:val="00A15C0D"/>
    <w:rsid w:val="00A1639E"/>
    <w:rsid w:val="00A165A9"/>
    <w:rsid w:val="00A179A1"/>
    <w:rsid w:val="00A2078F"/>
    <w:rsid w:val="00A21CFA"/>
    <w:rsid w:val="00A22B84"/>
    <w:rsid w:val="00A22CC2"/>
    <w:rsid w:val="00A23969"/>
    <w:rsid w:val="00A23975"/>
    <w:rsid w:val="00A24313"/>
    <w:rsid w:val="00A24721"/>
    <w:rsid w:val="00A24A2A"/>
    <w:rsid w:val="00A24B76"/>
    <w:rsid w:val="00A24F4A"/>
    <w:rsid w:val="00A25A6C"/>
    <w:rsid w:val="00A30108"/>
    <w:rsid w:val="00A30D56"/>
    <w:rsid w:val="00A31960"/>
    <w:rsid w:val="00A31B4F"/>
    <w:rsid w:val="00A329A2"/>
    <w:rsid w:val="00A32F54"/>
    <w:rsid w:val="00A35930"/>
    <w:rsid w:val="00A37287"/>
    <w:rsid w:val="00A40AF0"/>
    <w:rsid w:val="00A41B6A"/>
    <w:rsid w:val="00A433AB"/>
    <w:rsid w:val="00A43483"/>
    <w:rsid w:val="00A43935"/>
    <w:rsid w:val="00A4490C"/>
    <w:rsid w:val="00A4679D"/>
    <w:rsid w:val="00A475CB"/>
    <w:rsid w:val="00A47B79"/>
    <w:rsid w:val="00A5009E"/>
    <w:rsid w:val="00A505AE"/>
    <w:rsid w:val="00A515E2"/>
    <w:rsid w:val="00A5210F"/>
    <w:rsid w:val="00A525CA"/>
    <w:rsid w:val="00A52DE3"/>
    <w:rsid w:val="00A53783"/>
    <w:rsid w:val="00A53848"/>
    <w:rsid w:val="00A53C79"/>
    <w:rsid w:val="00A554DA"/>
    <w:rsid w:val="00A57541"/>
    <w:rsid w:val="00A57E9B"/>
    <w:rsid w:val="00A57FC7"/>
    <w:rsid w:val="00A603E3"/>
    <w:rsid w:val="00A609F8"/>
    <w:rsid w:val="00A60A6D"/>
    <w:rsid w:val="00A60B68"/>
    <w:rsid w:val="00A61C56"/>
    <w:rsid w:val="00A62C32"/>
    <w:rsid w:val="00A62EAD"/>
    <w:rsid w:val="00A641F1"/>
    <w:rsid w:val="00A65365"/>
    <w:rsid w:val="00A65C4B"/>
    <w:rsid w:val="00A67659"/>
    <w:rsid w:val="00A67EE2"/>
    <w:rsid w:val="00A70857"/>
    <w:rsid w:val="00A70B78"/>
    <w:rsid w:val="00A70D73"/>
    <w:rsid w:val="00A73741"/>
    <w:rsid w:val="00A74651"/>
    <w:rsid w:val="00A75D86"/>
    <w:rsid w:val="00A775DC"/>
    <w:rsid w:val="00A77BE2"/>
    <w:rsid w:val="00A803C7"/>
    <w:rsid w:val="00A81EDC"/>
    <w:rsid w:val="00A82FD0"/>
    <w:rsid w:val="00A8308A"/>
    <w:rsid w:val="00A84094"/>
    <w:rsid w:val="00A85A3B"/>
    <w:rsid w:val="00A8628E"/>
    <w:rsid w:val="00A86802"/>
    <w:rsid w:val="00A86C0D"/>
    <w:rsid w:val="00A910A2"/>
    <w:rsid w:val="00A91B92"/>
    <w:rsid w:val="00A92002"/>
    <w:rsid w:val="00A9232E"/>
    <w:rsid w:val="00A94A43"/>
    <w:rsid w:val="00A95058"/>
    <w:rsid w:val="00A97033"/>
    <w:rsid w:val="00A977CF"/>
    <w:rsid w:val="00A97991"/>
    <w:rsid w:val="00AA07D9"/>
    <w:rsid w:val="00AA1237"/>
    <w:rsid w:val="00AA1567"/>
    <w:rsid w:val="00AA1683"/>
    <w:rsid w:val="00AA3119"/>
    <w:rsid w:val="00AA3C7E"/>
    <w:rsid w:val="00AA4134"/>
    <w:rsid w:val="00AA4312"/>
    <w:rsid w:val="00AA43B0"/>
    <w:rsid w:val="00AA43E9"/>
    <w:rsid w:val="00AA54B0"/>
    <w:rsid w:val="00AB0C8D"/>
    <w:rsid w:val="00AB259F"/>
    <w:rsid w:val="00AB2F3D"/>
    <w:rsid w:val="00AB2F3E"/>
    <w:rsid w:val="00AB3AA3"/>
    <w:rsid w:val="00AB3DB1"/>
    <w:rsid w:val="00AB5239"/>
    <w:rsid w:val="00AB53C9"/>
    <w:rsid w:val="00AB5603"/>
    <w:rsid w:val="00AB7AB9"/>
    <w:rsid w:val="00AC09F6"/>
    <w:rsid w:val="00AC0E60"/>
    <w:rsid w:val="00AC14CF"/>
    <w:rsid w:val="00AC1615"/>
    <w:rsid w:val="00AC171F"/>
    <w:rsid w:val="00AC17ED"/>
    <w:rsid w:val="00AC1C67"/>
    <w:rsid w:val="00AC2622"/>
    <w:rsid w:val="00AC412D"/>
    <w:rsid w:val="00AC439E"/>
    <w:rsid w:val="00AD1473"/>
    <w:rsid w:val="00AD20AE"/>
    <w:rsid w:val="00AD5119"/>
    <w:rsid w:val="00AD655A"/>
    <w:rsid w:val="00AD720A"/>
    <w:rsid w:val="00AE03B1"/>
    <w:rsid w:val="00AE37A3"/>
    <w:rsid w:val="00AE3CE4"/>
    <w:rsid w:val="00AE3F67"/>
    <w:rsid w:val="00AE6D15"/>
    <w:rsid w:val="00AE7357"/>
    <w:rsid w:val="00AE7E2F"/>
    <w:rsid w:val="00AF1F94"/>
    <w:rsid w:val="00AF2C85"/>
    <w:rsid w:val="00AF3CEA"/>
    <w:rsid w:val="00AF3DE7"/>
    <w:rsid w:val="00AF4DF1"/>
    <w:rsid w:val="00AF5846"/>
    <w:rsid w:val="00AF6643"/>
    <w:rsid w:val="00AF7344"/>
    <w:rsid w:val="00B00D65"/>
    <w:rsid w:val="00B00F4A"/>
    <w:rsid w:val="00B0174D"/>
    <w:rsid w:val="00B01C7C"/>
    <w:rsid w:val="00B02B09"/>
    <w:rsid w:val="00B03E2D"/>
    <w:rsid w:val="00B0404F"/>
    <w:rsid w:val="00B040C3"/>
    <w:rsid w:val="00B0504E"/>
    <w:rsid w:val="00B051E6"/>
    <w:rsid w:val="00B060F0"/>
    <w:rsid w:val="00B06647"/>
    <w:rsid w:val="00B07528"/>
    <w:rsid w:val="00B10D34"/>
    <w:rsid w:val="00B10D94"/>
    <w:rsid w:val="00B157DA"/>
    <w:rsid w:val="00B15E05"/>
    <w:rsid w:val="00B1624F"/>
    <w:rsid w:val="00B21710"/>
    <w:rsid w:val="00B21DE4"/>
    <w:rsid w:val="00B22320"/>
    <w:rsid w:val="00B22A53"/>
    <w:rsid w:val="00B22E66"/>
    <w:rsid w:val="00B242A6"/>
    <w:rsid w:val="00B24650"/>
    <w:rsid w:val="00B25FD8"/>
    <w:rsid w:val="00B26BF1"/>
    <w:rsid w:val="00B271EB"/>
    <w:rsid w:val="00B27E3D"/>
    <w:rsid w:val="00B32D88"/>
    <w:rsid w:val="00B33DDE"/>
    <w:rsid w:val="00B35067"/>
    <w:rsid w:val="00B355F8"/>
    <w:rsid w:val="00B3577E"/>
    <w:rsid w:val="00B35C1B"/>
    <w:rsid w:val="00B36BB9"/>
    <w:rsid w:val="00B40042"/>
    <w:rsid w:val="00B4068C"/>
    <w:rsid w:val="00B408D0"/>
    <w:rsid w:val="00B42428"/>
    <w:rsid w:val="00B42E2A"/>
    <w:rsid w:val="00B44374"/>
    <w:rsid w:val="00B44A39"/>
    <w:rsid w:val="00B453EA"/>
    <w:rsid w:val="00B45F1D"/>
    <w:rsid w:val="00B4683E"/>
    <w:rsid w:val="00B521A0"/>
    <w:rsid w:val="00B5222F"/>
    <w:rsid w:val="00B5275A"/>
    <w:rsid w:val="00B532A8"/>
    <w:rsid w:val="00B537E1"/>
    <w:rsid w:val="00B54E01"/>
    <w:rsid w:val="00B54EDB"/>
    <w:rsid w:val="00B5589F"/>
    <w:rsid w:val="00B6012D"/>
    <w:rsid w:val="00B61F14"/>
    <w:rsid w:val="00B621C7"/>
    <w:rsid w:val="00B626F8"/>
    <w:rsid w:val="00B627D3"/>
    <w:rsid w:val="00B6344B"/>
    <w:rsid w:val="00B64781"/>
    <w:rsid w:val="00B64EC4"/>
    <w:rsid w:val="00B6542D"/>
    <w:rsid w:val="00B66AD0"/>
    <w:rsid w:val="00B670D1"/>
    <w:rsid w:val="00B7055B"/>
    <w:rsid w:val="00B70754"/>
    <w:rsid w:val="00B70E96"/>
    <w:rsid w:val="00B73439"/>
    <w:rsid w:val="00B73705"/>
    <w:rsid w:val="00B73777"/>
    <w:rsid w:val="00B73862"/>
    <w:rsid w:val="00B75B0E"/>
    <w:rsid w:val="00B77ADC"/>
    <w:rsid w:val="00B8119F"/>
    <w:rsid w:val="00B82776"/>
    <w:rsid w:val="00B8291E"/>
    <w:rsid w:val="00B82A4A"/>
    <w:rsid w:val="00B83558"/>
    <w:rsid w:val="00B841E7"/>
    <w:rsid w:val="00B8470D"/>
    <w:rsid w:val="00B863C8"/>
    <w:rsid w:val="00B91CF4"/>
    <w:rsid w:val="00B93223"/>
    <w:rsid w:val="00B94CAA"/>
    <w:rsid w:val="00B95237"/>
    <w:rsid w:val="00B961BC"/>
    <w:rsid w:val="00B969D8"/>
    <w:rsid w:val="00B9798D"/>
    <w:rsid w:val="00BA1AD5"/>
    <w:rsid w:val="00BA4050"/>
    <w:rsid w:val="00BA48E1"/>
    <w:rsid w:val="00BA4C39"/>
    <w:rsid w:val="00BA552B"/>
    <w:rsid w:val="00BA592A"/>
    <w:rsid w:val="00BA5EB6"/>
    <w:rsid w:val="00BA7755"/>
    <w:rsid w:val="00BA7A33"/>
    <w:rsid w:val="00BA7FB5"/>
    <w:rsid w:val="00BB07E7"/>
    <w:rsid w:val="00BB09AB"/>
    <w:rsid w:val="00BB09CB"/>
    <w:rsid w:val="00BB0BC6"/>
    <w:rsid w:val="00BB10DC"/>
    <w:rsid w:val="00BB1F52"/>
    <w:rsid w:val="00BB2BFA"/>
    <w:rsid w:val="00BB3020"/>
    <w:rsid w:val="00BB35B0"/>
    <w:rsid w:val="00BB3F81"/>
    <w:rsid w:val="00BB4265"/>
    <w:rsid w:val="00BB4CA5"/>
    <w:rsid w:val="00BB638E"/>
    <w:rsid w:val="00BB6A51"/>
    <w:rsid w:val="00BB6F64"/>
    <w:rsid w:val="00BB7863"/>
    <w:rsid w:val="00BC0106"/>
    <w:rsid w:val="00BC0555"/>
    <w:rsid w:val="00BC0982"/>
    <w:rsid w:val="00BC27F9"/>
    <w:rsid w:val="00BC2F6E"/>
    <w:rsid w:val="00BC3280"/>
    <w:rsid w:val="00BC369B"/>
    <w:rsid w:val="00BC4EB4"/>
    <w:rsid w:val="00BC585D"/>
    <w:rsid w:val="00BC6A7D"/>
    <w:rsid w:val="00BD015B"/>
    <w:rsid w:val="00BD069A"/>
    <w:rsid w:val="00BD1466"/>
    <w:rsid w:val="00BD2064"/>
    <w:rsid w:val="00BD297E"/>
    <w:rsid w:val="00BD38A4"/>
    <w:rsid w:val="00BD3BDC"/>
    <w:rsid w:val="00BD3EDD"/>
    <w:rsid w:val="00BD40B0"/>
    <w:rsid w:val="00BD432A"/>
    <w:rsid w:val="00BD4A7A"/>
    <w:rsid w:val="00BD528F"/>
    <w:rsid w:val="00BD6DE6"/>
    <w:rsid w:val="00BE07C5"/>
    <w:rsid w:val="00BE1599"/>
    <w:rsid w:val="00BE2BFE"/>
    <w:rsid w:val="00BE3184"/>
    <w:rsid w:val="00BE3FF1"/>
    <w:rsid w:val="00BE459A"/>
    <w:rsid w:val="00BE5ADC"/>
    <w:rsid w:val="00BE6661"/>
    <w:rsid w:val="00BE6CAF"/>
    <w:rsid w:val="00BE768C"/>
    <w:rsid w:val="00BE7B3C"/>
    <w:rsid w:val="00BF0C98"/>
    <w:rsid w:val="00BF231A"/>
    <w:rsid w:val="00BF2392"/>
    <w:rsid w:val="00BF313F"/>
    <w:rsid w:val="00BF334A"/>
    <w:rsid w:val="00BF3927"/>
    <w:rsid w:val="00BF3DBB"/>
    <w:rsid w:val="00BF4516"/>
    <w:rsid w:val="00BF525A"/>
    <w:rsid w:val="00BF61E9"/>
    <w:rsid w:val="00BF6CAF"/>
    <w:rsid w:val="00BF71EA"/>
    <w:rsid w:val="00BF7428"/>
    <w:rsid w:val="00C01231"/>
    <w:rsid w:val="00C02A42"/>
    <w:rsid w:val="00C0608D"/>
    <w:rsid w:val="00C06B6B"/>
    <w:rsid w:val="00C06D9B"/>
    <w:rsid w:val="00C10891"/>
    <w:rsid w:val="00C1163F"/>
    <w:rsid w:val="00C11F96"/>
    <w:rsid w:val="00C1253A"/>
    <w:rsid w:val="00C129F1"/>
    <w:rsid w:val="00C12A6E"/>
    <w:rsid w:val="00C13036"/>
    <w:rsid w:val="00C138D8"/>
    <w:rsid w:val="00C13A25"/>
    <w:rsid w:val="00C141BF"/>
    <w:rsid w:val="00C1463B"/>
    <w:rsid w:val="00C15523"/>
    <w:rsid w:val="00C158A9"/>
    <w:rsid w:val="00C172AC"/>
    <w:rsid w:val="00C2003F"/>
    <w:rsid w:val="00C21313"/>
    <w:rsid w:val="00C23C41"/>
    <w:rsid w:val="00C25B44"/>
    <w:rsid w:val="00C25FAC"/>
    <w:rsid w:val="00C30592"/>
    <w:rsid w:val="00C3101E"/>
    <w:rsid w:val="00C31361"/>
    <w:rsid w:val="00C3184F"/>
    <w:rsid w:val="00C31CFF"/>
    <w:rsid w:val="00C32084"/>
    <w:rsid w:val="00C32142"/>
    <w:rsid w:val="00C32B51"/>
    <w:rsid w:val="00C3438B"/>
    <w:rsid w:val="00C3472A"/>
    <w:rsid w:val="00C356FF"/>
    <w:rsid w:val="00C36B21"/>
    <w:rsid w:val="00C373CB"/>
    <w:rsid w:val="00C413B3"/>
    <w:rsid w:val="00C42144"/>
    <w:rsid w:val="00C42E19"/>
    <w:rsid w:val="00C4327A"/>
    <w:rsid w:val="00C45DDA"/>
    <w:rsid w:val="00C46D11"/>
    <w:rsid w:val="00C5153A"/>
    <w:rsid w:val="00C52D32"/>
    <w:rsid w:val="00C53FDA"/>
    <w:rsid w:val="00C54E6E"/>
    <w:rsid w:val="00C55176"/>
    <w:rsid w:val="00C55A66"/>
    <w:rsid w:val="00C570C4"/>
    <w:rsid w:val="00C607EA"/>
    <w:rsid w:val="00C62E41"/>
    <w:rsid w:val="00C62FCB"/>
    <w:rsid w:val="00C63001"/>
    <w:rsid w:val="00C6312A"/>
    <w:rsid w:val="00C6348D"/>
    <w:rsid w:val="00C63DAE"/>
    <w:rsid w:val="00C642F0"/>
    <w:rsid w:val="00C64C69"/>
    <w:rsid w:val="00C6598D"/>
    <w:rsid w:val="00C65EF1"/>
    <w:rsid w:val="00C65F6F"/>
    <w:rsid w:val="00C66EA6"/>
    <w:rsid w:val="00C675A1"/>
    <w:rsid w:val="00C67723"/>
    <w:rsid w:val="00C67BAC"/>
    <w:rsid w:val="00C67FFB"/>
    <w:rsid w:val="00C715C0"/>
    <w:rsid w:val="00C741D0"/>
    <w:rsid w:val="00C76AE3"/>
    <w:rsid w:val="00C779BD"/>
    <w:rsid w:val="00C815FB"/>
    <w:rsid w:val="00C8286A"/>
    <w:rsid w:val="00C829DD"/>
    <w:rsid w:val="00C830FD"/>
    <w:rsid w:val="00C83389"/>
    <w:rsid w:val="00C8380F"/>
    <w:rsid w:val="00C83B18"/>
    <w:rsid w:val="00C853C3"/>
    <w:rsid w:val="00C86DB9"/>
    <w:rsid w:val="00C87467"/>
    <w:rsid w:val="00C87AE6"/>
    <w:rsid w:val="00C87C89"/>
    <w:rsid w:val="00C87D69"/>
    <w:rsid w:val="00C905CB"/>
    <w:rsid w:val="00C909A9"/>
    <w:rsid w:val="00C917DF"/>
    <w:rsid w:val="00C91AB4"/>
    <w:rsid w:val="00C923EB"/>
    <w:rsid w:val="00C92935"/>
    <w:rsid w:val="00C93870"/>
    <w:rsid w:val="00C94DB3"/>
    <w:rsid w:val="00C9563F"/>
    <w:rsid w:val="00C9635C"/>
    <w:rsid w:val="00C96A29"/>
    <w:rsid w:val="00C96F3C"/>
    <w:rsid w:val="00CA05DE"/>
    <w:rsid w:val="00CA0F1A"/>
    <w:rsid w:val="00CA1AD5"/>
    <w:rsid w:val="00CA3252"/>
    <w:rsid w:val="00CA396D"/>
    <w:rsid w:val="00CA3A57"/>
    <w:rsid w:val="00CA43A2"/>
    <w:rsid w:val="00CA4691"/>
    <w:rsid w:val="00CA49D6"/>
    <w:rsid w:val="00CA4D8E"/>
    <w:rsid w:val="00CA53B3"/>
    <w:rsid w:val="00CA5964"/>
    <w:rsid w:val="00CA707E"/>
    <w:rsid w:val="00CA77B2"/>
    <w:rsid w:val="00CA77F0"/>
    <w:rsid w:val="00CB01F3"/>
    <w:rsid w:val="00CB2096"/>
    <w:rsid w:val="00CB29BE"/>
    <w:rsid w:val="00CB2C58"/>
    <w:rsid w:val="00CB622D"/>
    <w:rsid w:val="00CB6C07"/>
    <w:rsid w:val="00CB6E6F"/>
    <w:rsid w:val="00CC1A38"/>
    <w:rsid w:val="00CC1E53"/>
    <w:rsid w:val="00CC2902"/>
    <w:rsid w:val="00CC3120"/>
    <w:rsid w:val="00CC37D2"/>
    <w:rsid w:val="00CC3B16"/>
    <w:rsid w:val="00CC3D00"/>
    <w:rsid w:val="00CC4AEB"/>
    <w:rsid w:val="00CC4F12"/>
    <w:rsid w:val="00CC5500"/>
    <w:rsid w:val="00CC5B97"/>
    <w:rsid w:val="00CC62E2"/>
    <w:rsid w:val="00CC6F58"/>
    <w:rsid w:val="00CC7335"/>
    <w:rsid w:val="00CC7BC8"/>
    <w:rsid w:val="00CC7E90"/>
    <w:rsid w:val="00CD0136"/>
    <w:rsid w:val="00CD224F"/>
    <w:rsid w:val="00CD2C56"/>
    <w:rsid w:val="00CD2EA6"/>
    <w:rsid w:val="00CD3EF3"/>
    <w:rsid w:val="00CD4676"/>
    <w:rsid w:val="00CD4B14"/>
    <w:rsid w:val="00CD556F"/>
    <w:rsid w:val="00CD5E19"/>
    <w:rsid w:val="00CD641F"/>
    <w:rsid w:val="00CD6B5D"/>
    <w:rsid w:val="00CD7091"/>
    <w:rsid w:val="00CD737E"/>
    <w:rsid w:val="00CD75F5"/>
    <w:rsid w:val="00CE1591"/>
    <w:rsid w:val="00CE2694"/>
    <w:rsid w:val="00CE32A6"/>
    <w:rsid w:val="00CE487F"/>
    <w:rsid w:val="00CE50EA"/>
    <w:rsid w:val="00CE521D"/>
    <w:rsid w:val="00CE6157"/>
    <w:rsid w:val="00CF0A66"/>
    <w:rsid w:val="00CF12E7"/>
    <w:rsid w:val="00CF18B1"/>
    <w:rsid w:val="00CF1A0D"/>
    <w:rsid w:val="00CF1A64"/>
    <w:rsid w:val="00CF233D"/>
    <w:rsid w:val="00CF2F54"/>
    <w:rsid w:val="00CF4F5F"/>
    <w:rsid w:val="00CF52D1"/>
    <w:rsid w:val="00CF57D7"/>
    <w:rsid w:val="00CF593F"/>
    <w:rsid w:val="00CF5AE6"/>
    <w:rsid w:val="00CF6066"/>
    <w:rsid w:val="00CF648E"/>
    <w:rsid w:val="00D00679"/>
    <w:rsid w:val="00D01CD9"/>
    <w:rsid w:val="00D03BC3"/>
    <w:rsid w:val="00D03D0E"/>
    <w:rsid w:val="00D04379"/>
    <w:rsid w:val="00D05ADD"/>
    <w:rsid w:val="00D0751D"/>
    <w:rsid w:val="00D07521"/>
    <w:rsid w:val="00D07FF9"/>
    <w:rsid w:val="00D1031F"/>
    <w:rsid w:val="00D12CF5"/>
    <w:rsid w:val="00D131F0"/>
    <w:rsid w:val="00D14029"/>
    <w:rsid w:val="00D15120"/>
    <w:rsid w:val="00D15E58"/>
    <w:rsid w:val="00D16383"/>
    <w:rsid w:val="00D16C7D"/>
    <w:rsid w:val="00D208C5"/>
    <w:rsid w:val="00D20E31"/>
    <w:rsid w:val="00D20EFE"/>
    <w:rsid w:val="00D2197C"/>
    <w:rsid w:val="00D22740"/>
    <w:rsid w:val="00D22CB3"/>
    <w:rsid w:val="00D22DBE"/>
    <w:rsid w:val="00D22F1A"/>
    <w:rsid w:val="00D234DF"/>
    <w:rsid w:val="00D23B1E"/>
    <w:rsid w:val="00D23BD5"/>
    <w:rsid w:val="00D25839"/>
    <w:rsid w:val="00D269F9"/>
    <w:rsid w:val="00D328CD"/>
    <w:rsid w:val="00D32917"/>
    <w:rsid w:val="00D32CB5"/>
    <w:rsid w:val="00D33639"/>
    <w:rsid w:val="00D33E0B"/>
    <w:rsid w:val="00D34644"/>
    <w:rsid w:val="00D350E7"/>
    <w:rsid w:val="00D35848"/>
    <w:rsid w:val="00D3599F"/>
    <w:rsid w:val="00D37B98"/>
    <w:rsid w:val="00D37FA9"/>
    <w:rsid w:val="00D438AE"/>
    <w:rsid w:val="00D43E50"/>
    <w:rsid w:val="00D43E52"/>
    <w:rsid w:val="00D4465A"/>
    <w:rsid w:val="00D454E6"/>
    <w:rsid w:val="00D50241"/>
    <w:rsid w:val="00D50275"/>
    <w:rsid w:val="00D51C07"/>
    <w:rsid w:val="00D52471"/>
    <w:rsid w:val="00D527E6"/>
    <w:rsid w:val="00D52F6C"/>
    <w:rsid w:val="00D531E8"/>
    <w:rsid w:val="00D53911"/>
    <w:rsid w:val="00D550DD"/>
    <w:rsid w:val="00D568CD"/>
    <w:rsid w:val="00D570BC"/>
    <w:rsid w:val="00D5725C"/>
    <w:rsid w:val="00D603A9"/>
    <w:rsid w:val="00D60B6E"/>
    <w:rsid w:val="00D60D80"/>
    <w:rsid w:val="00D63403"/>
    <w:rsid w:val="00D63578"/>
    <w:rsid w:val="00D63594"/>
    <w:rsid w:val="00D66208"/>
    <w:rsid w:val="00D705E8"/>
    <w:rsid w:val="00D72983"/>
    <w:rsid w:val="00D72D18"/>
    <w:rsid w:val="00D72FF9"/>
    <w:rsid w:val="00D73523"/>
    <w:rsid w:val="00D73F9B"/>
    <w:rsid w:val="00D74180"/>
    <w:rsid w:val="00D74C1E"/>
    <w:rsid w:val="00D75660"/>
    <w:rsid w:val="00D762E9"/>
    <w:rsid w:val="00D77E62"/>
    <w:rsid w:val="00D80E74"/>
    <w:rsid w:val="00D80EE1"/>
    <w:rsid w:val="00D8109A"/>
    <w:rsid w:val="00D8205F"/>
    <w:rsid w:val="00D8247B"/>
    <w:rsid w:val="00D836FA"/>
    <w:rsid w:val="00D84AAE"/>
    <w:rsid w:val="00D84B97"/>
    <w:rsid w:val="00D85362"/>
    <w:rsid w:val="00D855ED"/>
    <w:rsid w:val="00D86CE4"/>
    <w:rsid w:val="00D87910"/>
    <w:rsid w:val="00D87A47"/>
    <w:rsid w:val="00D87ACE"/>
    <w:rsid w:val="00D90E7A"/>
    <w:rsid w:val="00D91342"/>
    <w:rsid w:val="00D92C9B"/>
    <w:rsid w:val="00D93455"/>
    <w:rsid w:val="00D946FF"/>
    <w:rsid w:val="00D949DB"/>
    <w:rsid w:val="00D94DD4"/>
    <w:rsid w:val="00D9505A"/>
    <w:rsid w:val="00D95589"/>
    <w:rsid w:val="00D95E2C"/>
    <w:rsid w:val="00D97181"/>
    <w:rsid w:val="00D97D5A"/>
    <w:rsid w:val="00DA1A70"/>
    <w:rsid w:val="00DA2A6E"/>
    <w:rsid w:val="00DA2FC4"/>
    <w:rsid w:val="00DA35C0"/>
    <w:rsid w:val="00DA36C6"/>
    <w:rsid w:val="00DA3EE8"/>
    <w:rsid w:val="00DA406D"/>
    <w:rsid w:val="00DA4EC2"/>
    <w:rsid w:val="00DA59AF"/>
    <w:rsid w:val="00DA5AAE"/>
    <w:rsid w:val="00DA5B35"/>
    <w:rsid w:val="00DA6C95"/>
    <w:rsid w:val="00DA773E"/>
    <w:rsid w:val="00DA7B33"/>
    <w:rsid w:val="00DB10D3"/>
    <w:rsid w:val="00DB2B1A"/>
    <w:rsid w:val="00DB328D"/>
    <w:rsid w:val="00DB3B10"/>
    <w:rsid w:val="00DB3B46"/>
    <w:rsid w:val="00DB3B60"/>
    <w:rsid w:val="00DB4039"/>
    <w:rsid w:val="00DB4C25"/>
    <w:rsid w:val="00DB5878"/>
    <w:rsid w:val="00DB663F"/>
    <w:rsid w:val="00DB7330"/>
    <w:rsid w:val="00DB76DF"/>
    <w:rsid w:val="00DC2475"/>
    <w:rsid w:val="00DC3787"/>
    <w:rsid w:val="00DC49EB"/>
    <w:rsid w:val="00DC4C90"/>
    <w:rsid w:val="00DC6B4F"/>
    <w:rsid w:val="00DC719A"/>
    <w:rsid w:val="00DD039E"/>
    <w:rsid w:val="00DD0ED4"/>
    <w:rsid w:val="00DD1A3D"/>
    <w:rsid w:val="00DD35CC"/>
    <w:rsid w:val="00DD4969"/>
    <w:rsid w:val="00DD49C8"/>
    <w:rsid w:val="00DD4A55"/>
    <w:rsid w:val="00DD4B27"/>
    <w:rsid w:val="00DD5515"/>
    <w:rsid w:val="00DD6498"/>
    <w:rsid w:val="00DD713A"/>
    <w:rsid w:val="00DD7FE2"/>
    <w:rsid w:val="00DE2123"/>
    <w:rsid w:val="00DE2210"/>
    <w:rsid w:val="00DE2B22"/>
    <w:rsid w:val="00DE2DF6"/>
    <w:rsid w:val="00DE36F8"/>
    <w:rsid w:val="00DE4344"/>
    <w:rsid w:val="00DE4B09"/>
    <w:rsid w:val="00DE4E66"/>
    <w:rsid w:val="00DE7201"/>
    <w:rsid w:val="00DE7592"/>
    <w:rsid w:val="00DE7F26"/>
    <w:rsid w:val="00DF049D"/>
    <w:rsid w:val="00DF1143"/>
    <w:rsid w:val="00DF307E"/>
    <w:rsid w:val="00DF5F8F"/>
    <w:rsid w:val="00DF6BF4"/>
    <w:rsid w:val="00DF74DB"/>
    <w:rsid w:val="00DF7CFE"/>
    <w:rsid w:val="00E0170E"/>
    <w:rsid w:val="00E01A60"/>
    <w:rsid w:val="00E02051"/>
    <w:rsid w:val="00E02FA4"/>
    <w:rsid w:val="00E04C88"/>
    <w:rsid w:val="00E061B6"/>
    <w:rsid w:val="00E063CD"/>
    <w:rsid w:val="00E06C26"/>
    <w:rsid w:val="00E11EA3"/>
    <w:rsid w:val="00E1252F"/>
    <w:rsid w:val="00E131DE"/>
    <w:rsid w:val="00E133B0"/>
    <w:rsid w:val="00E135BD"/>
    <w:rsid w:val="00E1370D"/>
    <w:rsid w:val="00E13B3D"/>
    <w:rsid w:val="00E163C2"/>
    <w:rsid w:val="00E172AB"/>
    <w:rsid w:val="00E177FD"/>
    <w:rsid w:val="00E17DEB"/>
    <w:rsid w:val="00E20096"/>
    <w:rsid w:val="00E2043C"/>
    <w:rsid w:val="00E209F3"/>
    <w:rsid w:val="00E212F4"/>
    <w:rsid w:val="00E21792"/>
    <w:rsid w:val="00E21DFA"/>
    <w:rsid w:val="00E23AA9"/>
    <w:rsid w:val="00E248EA"/>
    <w:rsid w:val="00E266C2"/>
    <w:rsid w:val="00E274F1"/>
    <w:rsid w:val="00E307F2"/>
    <w:rsid w:val="00E30F61"/>
    <w:rsid w:val="00E31B73"/>
    <w:rsid w:val="00E31FC7"/>
    <w:rsid w:val="00E32B91"/>
    <w:rsid w:val="00E3370A"/>
    <w:rsid w:val="00E33C1E"/>
    <w:rsid w:val="00E34D2D"/>
    <w:rsid w:val="00E360D5"/>
    <w:rsid w:val="00E3765C"/>
    <w:rsid w:val="00E4109B"/>
    <w:rsid w:val="00E414AC"/>
    <w:rsid w:val="00E4213F"/>
    <w:rsid w:val="00E43F11"/>
    <w:rsid w:val="00E4449A"/>
    <w:rsid w:val="00E4453C"/>
    <w:rsid w:val="00E44858"/>
    <w:rsid w:val="00E4587C"/>
    <w:rsid w:val="00E4614E"/>
    <w:rsid w:val="00E47210"/>
    <w:rsid w:val="00E47F24"/>
    <w:rsid w:val="00E512B9"/>
    <w:rsid w:val="00E51DDB"/>
    <w:rsid w:val="00E523EB"/>
    <w:rsid w:val="00E5359A"/>
    <w:rsid w:val="00E541A1"/>
    <w:rsid w:val="00E56116"/>
    <w:rsid w:val="00E561D7"/>
    <w:rsid w:val="00E56D9F"/>
    <w:rsid w:val="00E57364"/>
    <w:rsid w:val="00E6083B"/>
    <w:rsid w:val="00E60E32"/>
    <w:rsid w:val="00E60FC0"/>
    <w:rsid w:val="00E6180D"/>
    <w:rsid w:val="00E61CA6"/>
    <w:rsid w:val="00E61DB5"/>
    <w:rsid w:val="00E627FB"/>
    <w:rsid w:val="00E62C2F"/>
    <w:rsid w:val="00E637BA"/>
    <w:rsid w:val="00E63D66"/>
    <w:rsid w:val="00E64C95"/>
    <w:rsid w:val="00E65AA1"/>
    <w:rsid w:val="00E65EDF"/>
    <w:rsid w:val="00E66973"/>
    <w:rsid w:val="00E67A27"/>
    <w:rsid w:val="00E70128"/>
    <w:rsid w:val="00E7274E"/>
    <w:rsid w:val="00E72E32"/>
    <w:rsid w:val="00E74B08"/>
    <w:rsid w:val="00E74BF0"/>
    <w:rsid w:val="00E759DD"/>
    <w:rsid w:val="00E760A1"/>
    <w:rsid w:val="00E8042D"/>
    <w:rsid w:val="00E80D5B"/>
    <w:rsid w:val="00E81049"/>
    <w:rsid w:val="00E8334D"/>
    <w:rsid w:val="00E834C8"/>
    <w:rsid w:val="00E84BA0"/>
    <w:rsid w:val="00E85CEC"/>
    <w:rsid w:val="00E86D58"/>
    <w:rsid w:val="00E90DE8"/>
    <w:rsid w:val="00E91755"/>
    <w:rsid w:val="00E91BAD"/>
    <w:rsid w:val="00E92609"/>
    <w:rsid w:val="00E93744"/>
    <w:rsid w:val="00E93973"/>
    <w:rsid w:val="00E93A6C"/>
    <w:rsid w:val="00E93BBE"/>
    <w:rsid w:val="00E95E9C"/>
    <w:rsid w:val="00E96B52"/>
    <w:rsid w:val="00E9763E"/>
    <w:rsid w:val="00EA10D9"/>
    <w:rsid w:val="00EA29A1"/>
    <w:rsid w:val="00EA37C6"/>
    <w:rsid w:val="00EA3C45"/>
    <w:rsid w:val="00EA3E27"/>
    <w:rsid w:val="00EA5054"/>
    <w:rsid w:val="00EA62B4"/>
    <w:rsid w:val="00EA737B"/>
    <w:rsid w:val="00EA7F07"/>
    <w:rsid w:val="00EB00AB"/>
    <w:rsid w:val="00EB0212"/>
    <w:rsid w:val="00EB116A"/>
    <w:rsid w:val="00EB2494"/>
    <w:rsid w:val="00EB4080"/>
    <w:rsid w:val="00EB672E"/>
    <w:rsid w:val="00EB6B8F"/>
    <w:rsid w:val="00EB76DE"/>
    <w:rsid w:val="00EB7898"/>
    <w:rsid w:val="00EB7AE9"/>
    <w:rsid w:val="00EC15BC"/>
    <w:rsid w:val="00EC15E7"/>
    <w:rsid w:val="00EC2080"/>
    <w:rsid w:val="00EC273B"/>
    <w:rsid w:val="00EC50E8"/>
    <w:rsid w:val="00EC5511"/>
    <w:rsid w:val="00EC5FE2"/>
    <w:rsid w:val="00EC6D85"/>
    <w:rsid w:val="00EC6F84"/>
    <w:rsid w:val="00ED07E0"/>
    <w:rsid w:val="00ED14FF"/>
    <w:rsid w:val="00ED3AD2"/>
    <w:rsid w:val="00ED3CBA"/>
    <w:rsid w:val="00ED47BF"/>
    <w:rsid w:val="00ED486B"/>
    <w:rsid w:val="00ED5451"/>
    <w:rsid w:val="00ED7BCA"/>
    <w:rsid w:val="00EE17D9"/>
    <w:rsid w:val="00EE20BB"/>
    <w:rsid w:val="00EE375C"/>
    <w:rsid w:val="00EE3921"/>
    <w:rsid w:val="00EE4762"/>
    <w:rsid w:val="00EE4FA0"/>
    <w:rsid w:val="00EE7485"/>
    <w:rsid w:val="00EE785E"/>
    <w:rsid w:val="00EE7EE9"/>
    <w:rsid w:val="00EF064E"/>
    <w:rsid w:val="00EF0B14"/>
    <w:rsid w:val="00EF1E3D"/>
    <w:rsid w:val="00EF36BE"/>
    <w:rsid w:val="00EF4923"/>
    <w:rsid w:val="00EF4D46"/>
    <w:rsid w:val="00EF4E21"/>
    <w:rsid w:val="00EF5475"/>
    <w:rsid w:val="00EF6AF6"/>
    <w:rsid w:val="00EF6FF6"/>
    <w:rsid w:val="00EF7653"/>
    <w:rsid w:val="00F00E14"/>
    <w:rsid w:val="00F01118"/>
    <w:rsid w:val="00F046C2"/>
    <w:rsid w:val="00F04A29"/>
    <w:rsid w:val="00F04D4C"/>
    <w:rsid w:val="00F06368"/>
    <w:rsid w:val="00F0678A"/>
    <w:rsid w:val="00F06F12"/>
    <w:rsid w:val="00F1030C"/>
    <w:rsid w:val="00F10CB9"/>
    <w:rsid w:val="00F11699"/>
    <w:rsid w:val="00F117E9"/>
    <w:rsid w:val="00F11DDF"/>
    <w:rsid w:val="00F11FAF"/>
    <w:rsid w:val="00F12725"/>
    <w:rsid w:val="00F1335C"/>
    <w:rsid w:val="00F145FE"/>
    <w:rsid w:val="00F1479A"/>
    <w:rsid w:val="00F14815"/>
    <w:rsid w:val="00F15244"/>
    <w:rsid w:val="00F161C3"/>
    <w:rsid w:val="00F177E7"/>
    <w:rsid w:val="00F2049A"/>
    <w:rsid w:val="00F209EA"/>
    <w:rsid w:val="00F21C07"/>
    <w:rsid w:val="00F21FE7"/>
    <w:rsid w:val="00F221EB"/>
    <w:rsid w:val="00F23752"/>
    <w:rsid w:val="00F23B61"/>
    <w:rsid w:val="00F23EFE"/>
    <w:rsid w:val="00F24C5D"/>
    <w:rsid w:val="00F257BA"/>
    <w:rsid w:val="00F301FA"/>
    <w:rsid w:val="00F3190C"/>
    <w:rsid w:val="00F31BB6"/>
    <w:rsid w:val="00F333FB"/>
    <w:rsid w:val="00F33F03"/>
    <w:rsid w:val="00F34CFA"/>
    <w:rsid w:val="00F35149"/>
    <w:rsid w:val="00F35737"/>
    <w:rsid w:val="00F36DD3"/>
    <w:rsid w:val="00F40D42"/>
    <w:rsid w:val="00F40DDA"/>
    <w:rsid w:val="00F41DCA"/>
    <w:rsid w:val="00F42C14"/>
    <w:rsid w:val="00F4360B"/>
    <w:rsid w:val="00F43831"/>
    <w:rsid w:val="00F43A16"/>
    <w:rsid w:val="00F440C4"/>
    <w:rsid w:val="00F442FF"/>
    <w:rsid w:val="00F44DD4"/>
    <w:rsid w:val="00F45574"/>
    <w:rsid w:val="00F4561B"/>
    <w:rsid w:val="00F464E3"/>
    <w:rsid w:val="00F470E6"/>
    <w:rsid w:val="00F4740D"/>
    <w:rsid w:val="00F47E63"/>
    <w:rsid w:val="00F5107F"/>
    <w:rsid w:val="00F52010"/>
    <w:rsid w:val="00F52F40"/>
    <w:rsid w:val="00F53EE3"/>
    <w:rsid w:val="00F55B24"/>
    <w:rsid w:val="00F55E2F"/>
    <w:rsid w:val="00F55E53"/>
    <w:rsid w:val="00F56E22"/>
    <w:rsid w:val="00F6033C"/>
    <w:rsid w:val="00F60793"/>
    <w:rsid w:val="00F60E04"/>
    <w:rsid w:val="00F614B8"/>
    <w:rsid w:val="00F621C1"/>
    <w:rsid w:val="00F6411C"/>
    <w:rsid w:val="00F646F5"/>
    <w:rsid w:val="00F64E7A"/>
    <w:rsid w:val="00F6570C"/>
    <w:rsid w:val="00F65EC9"/>
    <w:rsid w:val="00F67FCA"/>
    <w:rsid w:val="00F708AA"/>
    <w:rsid w:val="00F715C7"/>
    <w:rsid w:val="00F723CC"/>
    <w:rsid w:val="00F7310D"/>
    <w:rsid w:val="00F73927"/>
    <w:rsid w:val="00F74ABF"/>
    <w:rsid w:val="00F75201"/>
    <w:rsid w:val="00F7570F"/>
    <w:rsid w:val="00F75EA1"/>
    <w:rsid w:val="00F761D8"/>
    <w:rsid w:val="00F76E61"/>
    <w:rsid w:val="00F7796F"/>
    <w:rsid w:val="00F81D6D"/>
    <w:rsid w:val="00F82688"/>
    <w:rsid w:val="00F82CA3"/>
    <w:rsid w:val="00F83560"/>
    <w:rsid w:val="00F85CB0"/>
    <w:rsid w:val="00F9062A"/>
    <w:rsid w:val="00F922AA"/>
    <w:rsid w:val="00F925A4"/>
    <w:rsid w:val="00F92695"/>
    <w:rsid w:val="00F92BFF"/>
    <w:rsid w:val="00F92E06"/>
    <w:rsid w:val="00F92E77"/>
    <w:rsid w:val="00F939BA"/>
    <w:rsid w:val="00F93EAA"/>
    <w:rsid w:val="00F9546F"/>
    <w:rsid w:val="00F956DE"/>
    <w:rsid w:val="00F96684"/>
    <w:rsid w:val="00F9744D"/>
    <w:rsid w:val="00F9768D"/>
    <w:rsid w:val="00F97F93"/>
    <w:rsid w:val="00FA09D1"/>
    <w:rsid w:val="00FA11DB"/>
    <w:rsid w:val="00FA127D"/>
    <w:rsid w:val="00FA3249"/>
    <w:rsid w:val="00FA3DB7"/>
    <w:rsid w:val="00FA40EF"/>
    <w:rsid w:val="00FA4708"/>
    <w:rsid w:val="00FA4B4B"/>
    <w:rsid w:val="00FA4E30"/>
    <w:rsid w:val="00FA5B0A"/>
    <w:rsid w:val="00FA5F6C"/>
    <w:rsid w:val="00FA68AA"/>
    <w:rsid w:val="00FA6CEE"/>
    <w:rsid w:val="00FA757F"/>
    <w:rsid w:val="00FA7741"/>
    <w:rsid w:val="00FA7BA9"/>
    <w:rsid w:val="00FA7E8D"/>
    <w:rsid w:val="00FB0FFA"/>
    <w:rsid w:val="00FB1336"/>
    <w:rsid w:val="00FB18FF"/>
    <w:rsid w:val="00FB1BE0"/>
    <w:rsid w:val="00FB20C5"/>
    <w:rsid w:val="00FB244B"/>
    <w:rsid w:val="00FB2BA4"/>
    <w:rsid w:val="00FB3E8C"/>
    <w:rsid w:val="00FB438E"/>
    <w:rsid w:val="00FB5D94"/>
    <w:rsid w:val="00FB6BF4"/>
    <w:rsid w:val="00FB7B6C"/>
    <w:rsid w:val="00FC08C2"/>
    <w:rsid w:val="00FC0BEE"/>
    <w:rsid w:val="00FC283B"/>
    <w:rsid w:val="00FC2AB9"/>
    <w:rsid w:val="00FC30AE"/>
    <w:rsid w:val="00FC4143"/>
    <w:rsid w:val="00FC5BD5"/>
    <w:rsid w:val="00FC5FB2"/>
    <w:rsid w:val="00FC5FCB"/>
    <w:rsid w:val="00FD063C"/>
    <w:rsid w:val="00FD0939"/>
    <w:rsid w:val="00FD163E"/>
    <w:rsid w:val="00FD1E89"/>
    <w:rsid w:val="00FD21AB"/>
    <w:rsid w:val="00FD299F"/>
    <w:rsid w:val="00FD3208"/>
    <w:rsid w:val="00FD5485"/>
    <w:rsid w:val="00FD54F5"/>
    <w:rsid w:val="00FD5892"/>
    <w:rsid w:val="00FD591B"/>
    <w:rsid w:val="00FD5A72"/>
    <w:rsid w:val="00FD65CC"/>
    <w:rsid w:val="00FD7103"/>
    <w:rsid w:val="00FD7166"/>
    <w:rsid w:val="00FE0C97"/>
    <w:rsid w:val="00FE1BA7"/>
    <w:rsid w:val="00FE1DF7"/>
    <w:rsid w:val="00FE2335"/>
    <w:rsid w:val="00FE2857"/>
    <w:rsid w:val="00FE3AE3"/>
    <w:rsid w:val="00FE4C86"/>
    <w:rsid w:val="00FE7619"/>
    <w:rsid w:val="00FF001C"/>
    <w:rsid w:val="00FF096A"/>
    <w:rsid w:val="00FF0BE2"/>
    <w:rsid w:val="00FF1246"/>
    <w:rsid w:val="00FF1973"/>
    <w:rsid w:val="00FF1E9D"/>
    <w:rsid w:val="00FF2382"/>
    <w:rsid w:val="00FF23CF"/>
    <w:rsid w:val="00FF2E66"/>
    <w:rsid w:val="00FF4751"/>
    <w:rsid w:val="00FF64DF"/>
    <w:rsid w:val="00FF6844"/>
    <w:rsid w:val="00FF6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stroke weight="1pt"/>
      <o:colormru v:ext="edit" colors="#d8d8d8,#f5dbf0,#f2ceeb,silver,white"/>
    </o:shapedefaults>
    <o:shapelayout v:ext="edit">
      <o:idmap v:ext="edit" data="2"/>
    </o:shapelayout>
  </w:shapeDefaults>
  <w:decimalSymbol w:val="."/>
  <w:listSeparator w:val=","/>
  <w14:docId w14:val="6B15B7F6"/>
  <w15:chartTrackingRefBased/>
  <w15:docId w15:val="{47D3193F-C70D-44A0-8B52-89601E8B2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PMingLiU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57852"/>
    <w:pPr>
      <w:widowControl w:val="0"/>
    </w:pPr>
    <w:rPr>
      <w:kern w:val="2"/>
      <w:sz w:val="24"/>
      <w:lang w:eastAsia="zh-TW"/>
    </w:rPr>
  </w:style>
  <w:style w:type="paragraph" w:styleId="1">
    <w:name w:val="heading 1"/>
    <w:basedOn w:val="a"/>
    <w:next w:val="a0"/>
    <w:link w:val="1Char1"/>
    <w:autoRedefine/>
    <w:qFormat/>
    <w:rsid w:val="001D2A9D"/>
    <w:pPr>
      <w:spacing w:before="120" w:after="120" w:line="240" w:lineRule="exact"/>
      <w:ind w:rightChars="-6" w:right="-14" w:firstLineChars="1399" w:firstLine="3847"/>
      <w:jc w:val="both"/>
      <w:outlineLvl w:val="0"/>
    </w:pPr>
    <w:rPr>
      <w:rFonts w:eastAsia="굴림"/>
      <w:b/>
      <w:bCs/>
      <w:caps/>
      <w:sz w:val="28"/>
      <w:szCs w:val="28"/>
      <w:lang w:eastAsia="ko-KR"/>
    </w:rPr>
  </w:style>
  <w:style w:type="paragraph" w:styleId="2">
    <w:name w:val="heading 2"/>
    <w:basedOn w:val="a"/>
    <w:next w:val="a0"/>
    <w:autoRedefine/>
    <w:qFormat/>
    <w:rsid w:val="007B48B5"/>
    <w:pPr>
      <w:tabs>
        <w:tab w:val="left" w:pos="2663"/>
      </w:tabs>
      <w:wordWrap w:val="0"/>
      <w:spacing w:before="120" w:after="120"/>
      <w:outlineLvl w:val="1"/>
    </w:pPr>
    <w:rPr>
      <w:rFonts w:eastAsia="굴림"/>
      <w:b/>
      <w:bCs/>
      <w:kern w:val="0"/>
      <w:sz w:val="26"/>
      <w:szCs w:val="26"/>
      <w:lang w:eastAsia="ko-KR"/>
    </w:rPr>
  </w:style>
  <w:style w:type="paragraph" w:styleId="3">
    <w:name w:val="heading 3"/>
    <w:basedOn w:val="a"/>
    <w:autoRedefine/>
    <w:qFormat/>
    <w:rsid w:val="007B48B5"/>
    <w:pPr>
      <w:spacing w:before="120" w:after="120"/>
      <w:jc w:val="both"/>
      <w:outlineLvl w:val="2"/>
    </w:pPr>
    <w:rPr>
      <w:rFonts w:eastAsia="굴림"/>
      <w:b/>
      <w:szCs w:val="24"/>
    </w:rPr>
  </w:style>
  <w:style w:type="paragraph" w:styleId="4">
    <w:name w:val="heading 4"/>
    <w:basedOn w:val="a"/>
    <w:next w:val="a0"/>
    <w:autoRedefine/>
    <w:qFormat/>
    <w:pPr>
      <w:numPr>
        <w:ilvl w:val="3"/>
        <w:numId w:val="1"/>
      </w:numPr>
      <w:tabs>
        <w:tab w:val="clear" w:pos="1080"/>
      </w:tabs>
      <w:spacing w:before="120" w:after="120"/>
      <w:ind w:left="1440" w:hanging="960"/>
      <w:jc w:val="both"/>
      <w:outlineLvl w:val="3"/>
    </w:pPr>
    <w:rPr>
      <w:b/>
      <w:color w:val="FF0000"/>
    </w:rPr>
  </w:style>
  <w:style w:type="paragraph" w:styleId="5">
    <w:name w:val="heading 5"/>
    <w:basedOn w:val="a"/>
    <w:next w:val="a0"/>
    <w:qFormat/>
    <w:pPr>
      <w:numPr>
        <w:ilvl w:val="4"/>
        <w:numId w:val="1"/>
      </w:numPr>
      <w:tabs>
        <w:tab w:val="clear" w:pos="1008"/>
      </w:tabs>
      <w:suppressAutoHyphens/>
      <w:spacing w:after="54"/>
      <w:ind w:left="1009" w:hanging="1009"/>
      <w:outlineLvl w:val="4"/>
    </w:pPr>
    <w:rPr>
      <w:b/>
      <w:color w:val="000000"/>
      <w:spacing w:val="-2"/>
    </w:rPr>
  </w:style>
  <w:style w:type="paragraph" w:styleId="6">
    <w:name w:val="heading 6"/>
    <w:basedOn w:val="a"/>
    <w:next w:val="a0"/>
    <w:qFormat/>
    <w:pPr>
      <w:keepNext/>
      <w:numPr>
        <w:ilvl w:val="5"/>
        <w:numId w:val="1"/>
      </w:numPr>
      <w:tabs>
        <w:tab w:val="left" w:pos="0"/>
        <w:tab w:val="left" w:pos="780"/>
        <w:tab w:val="left" w:pos="836"/>
        <w:tab w:val="left" w:pos="960"/>
        <w:tab w:val="left" w:pos="1440"/>
      </w:tabs>
      <w:suppressAutoHyphens/>
      <w:spacing w:after="54"/>
      <w:outlineLvl w:val="5"/>
    </w:pPr>
    <w:rPr>
      <w:b/>
      <w:color w:val="000000"/>
      <w:spacing w:val="-2"/>
    </w:rPr>
  </w:style>
  <w:style w:type="paragraph" w:styleId="7">
    <w:name w:val="heading 7"/>
    <w:basedOn w:val="a"/>
    <w:next w:val="a0"/>
    <w:qFormat/>
    <w:pPr>
      <w:keepNext/>
      <w:numPr>
        <w:ilvl w:val="6"/>
        <w:numId w:val="1"/>
      </w:numPr>
      <w:spacing w:before="120" w:after="120"/>
      <w:outlineLvl w:val="6"/>
    </w:pPr>
    <w:rPr>
      <w:b/>
    </w:rPr>
  </w:style>
  <w:style w:type="paragraph" w:styleId="8">
    <w:name w:val="heading 8"/>
    <w:basedOn w:val="a"/>
    <w:next w:val="a0"/>
    <w:qFormat/>
    <w:pPr>
      <w:keepNext/>
      <w:numPr>
        <w:ilvl w:val="7"/>
        <w:numId w:val="1"/>
      </w:numPr>
      <w:spacing w:before="120" w:after="120"/>
      <w:outlineLvl w:val="7"/>
    </w:pPr>
    <w:rPr>
      <w:b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tabs>
        <w:tab w:val="clear" w:pos="1584"/>
        <w:tab w:val="num" w:pos="720"/>
      </w:tabs>
      <w:spacing w:before="120" w:after="120"/>
      <w:ind w:left="720" w:hanging="720"/>
      <w:outlineLvl w:val="8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pPr>
      <w:ind w:left="480"/>
    </w:pPr>
    <w:rPr>
      <w:rFonts w:eastAsia="Times New Roman"/>
    </w:rPr>
  </w:style>
  <w:style w:type="character" w:customStyle="1" w:styleId="1Char1">
    <w:name w:val="제목 1 Char1"/>
    <w:link w:val="1"/>
    <w:rsid w:val="001D2A9D"/>
    <w:rPr>
      <w:rFonts w:eastAsia="굴림"/>
      <w:b/>
      <w:bCs/>
      <w:caps/>
      <w:kern w:val="2"/>
      <w:sz w:val="28"/>
      <w:szCs w:val="28"/>
      <w:lang w:val="en-US" w:eastAsia="ko-KR" w:bidi="ar-SA"/>
    </w:rPr>
  </w:style>
  <w:style w:type="character" w:customStyle="1" w:styleId="CharChar">
    <w:name w:val="Char Char"/>
    <w:rPr>
      <w:b/>
      <w:bCs/>
      <w:sz w:val="26"/>
      <w:szCs w:val="26"/>
      <w:lang w:val="en-US" w:eastAsia="ko-KR" w:bidi="ar-SA"/>
    </w:rPr>
  </w:style>
  <w:style w:type="paragraph" w:styleId="a4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6">
    <w:name w:val="page number"/>
    <w:rPr>
      <w:rFonts w:ascii="CG Times" w:hAnsi="CG Times"/>
    </w:rPr>
  </w:style>
  <w:style w:type="paragraph" w:customStyle="1" w:styleId="10">
    <w:name w:val="스타일1"/>
    <w:basedOn w:val="4"/>
    <w:rPr>
      <w:rFonts w:ascii="Arial" w:eastAsia="굴림" w:hAnsi="Arial"/>
      <w:sz w:val="22"/>
    </w:rPr>
  </w:style>
  <w:style w:type="paragraph" w:styleId="a7">
    <w:name w:val="Document Map"/>
    <w:basedOn w:val="a"/>
    <w:semiHidden/>
    <w:pPr>
      <w:shd w:val="clear" w:color="auto" w:fill="000080"/>
    </w:pPr>
    <w:rPr>
      <w:rFonts w:ascii="Arial" w:hAnsi="Arial"/>
    </w:rPr>
  </w:style>
  <w:style w:type="paragraph" w:customStyle="1" w:styleId="40">
    <w:name w:val="제목4"/>
    <w:basedOn w:val="3"/>
    <w:autoRedefine/>
    <w:rPr>
      <w:sz w:val="22"/>
    </w:rPr>
  </w:style>
  <w:style w:type="paragraph" w:styleId="11">
    <w:name w:val="toc 1"/>
    <w:basedOn w:val="a"/>
    <w:next w:val="a"/>
    <w:semiHidden/>
    <w:pPr>
      <w:spacing w:before="120" w:after="120"/>
    </w:pPr>
    <w:rPr>
      <w:b/>
      <w:bCs/>
      <w:caps/>
      <w:sz w:val="20"/>
    </w:rPr>
  </w:style>
  <w:style w:type="paragraph" w:styleId="20">
    <w:name w:val="toc 2"/>
    <w:basedOn w:val="a0"/>
    <w:next w:val="a"/>
    <w:semiHidden/>
    <w:pPr>
      <w:ind w:left="240"/>
    </w:pPr>
    <w:rPr>
      <w:rFonts w:eastAsia="PMingLiU"/>
      <w:smallCaps/>
      <w:sz w:val="20"/>
    </w:rPr>
  </w:style>
  <w:style w:type="paragraph" w:styleId="30">
    <w:name w:val="toc 3"/>
    <w:basedOn w:val="a"/>
    <w:next w:val="a"/>
    <w:semiHidden/>
    <w:pPr>
      <w:ind w:left="480"/>
    </w:pPr>
    <w:rPr>
      <w:i/>
      <w:iCs/>
      <w:sz w:val="20"/>
    </w:rPr>
  </w:style>
  <w:style w:type="paragraph" w:styleId="41">
    <w:name w:val="toc 4"/>
    <w:basedOn w:val="a"/>
    <w:next w:val="a"/>
    <w:autoRedefine/>
    <w:semiHidden/>
    <w:pPr>
      <w:ind w:left="720"/>
    </w:pPr>
    <w:rPr>
      <w:sz w:val="18"/>
      <w:szCs w:val="18"/>
    </w:rPr>
  </w:style>
  <w:style w:type="paragraph" w:styleId="50">
    <w:name w:val="toc 5"/>
    <w:basedOn w:val="a"/>
    <w:next w:val="a"/>
    <w:autoRedefine/>
    <w:semiHidden/>
    <w:pPr>
      <w:ind w:left="960"/>
    </w:pPr>
    <w:rPr>
      <w:sz w:val="18"/>
      <w:szCs w:val="18"/>
    </w:rPr>
  </w:style>
  <w:style w:type="paragraph" w:styleId="60">
    <w:name w:val="toc 6"/>
    <w:basedOn w:val="a"/>
    <w:next w:val="a"/>
    <w:autoRedefine/>
    <w:semiHidden/>
    <w:pPr>
      <w:ind w:left="1200"/>
    </w:pPr>
    <w:rPr>
      <w:sz w:val="18"/>
      <w:szCs w:val="18"/>
    </w:rPr>
  </w:style>
  <w:style w:type="paragraph" w:styleId="70">
    <w:name w:val="toc 7"/>
    <w:basedOn w:val="a"/>
    <w:next w:val="a"/>
    <w:autoRedefine/>
    <w:semiHidden/>
    <w:pPr>
      <w:ind w:left="1440"/>
    </w:pPr>
    <w:rPr>
      <w:sz w:val="18"/>
      <w:szCs w:val="18"/>
    </w:rPr>
  </w:style>
  <w:style w:type="paragraph" w:styleId="80">
    <w:name w:val="toc 8"/>
    <w:basedOn w:val="a"/>
    <w:next w:val="a"/>
    <w:autoRedefine/>
    <w:semiHidden/>
    <w:pPr>
      <w:ind w:left="1680"/>
    </w:pPr>
    <w:rPr>
      <w:sz w:val="18"/>
      <w:szCs w:val="18"/>
    </w:rPr>
  </w:style>
  <w:style w:type="paragraph" w:styleId="90">
    <w:name w:val="toc 9"/>
    <w:basedOn w:val="a"/>
    <w:next w:val="a"/>
    <w:autoRedefine/>
    <w:semiHidden/>
    <w:pPr>
      <w:ind w:left="1920"/>
    </w:pPr>
    <w:rPr>
      <w:sz w:val="18"/>
      <w:szCs w:val="18"/>
    </w:rPr>
  </w:style>
  <w:style w:type="paragraph" w:customStyle="1" w:styleId="a8">
    <w:name w:val="點點"/>
    <w:basedOn w:val="a0"/>
    <w:pPr>
      <w:tabs>
        <w:tab w:val="num" w:pos="851"/>
      </w:tabs>
      <w:ind w:left="851" w:hanging="369"/>
    </w:pPr>
  </w:style>
  <w:style w:type="paragraph" w:styleId="a9">
    <w:name w:val="Title"/>
    <w:basedOn w:val="a"/>
    <w:qFormat/>
    <w:pPr>
      <w:widowControl/>
      <w:jc w:val="center"/>
    </w:pPr>
    <w:rPr>
      <w:b/>
      <w:noProof/>
      <w:kern w:val="0"/>
      <w:sz w:val="28"/>
    </w:rPr>
  </w:style>
  <w:style w:type="paragraph" w:customStyle="1" w:styleId="APPENDIX">
    <w:name w:val="APPENDIX"/>
    <w:pPr>
      <w:tabs>
        <w:tab w:val="left" w:pos="1701"/>
        <w:tab w:val="num" w:pos="1800"/>
      </w:tabs>
      <w:spacing w:after="240"/>
      <w:ind w:left="1134" w:hanging="1134"/>
      <w:outlineLvl w:val="0"/>
    </w:pPr>
    <w:rPr>
      <w:b/>
      <w:caps/>
      <w:noProof/>
      <w:sz w:val="24"/>
    </w:rPr>
  </w:style>
  <w:style w:type="paragraph" w:customStyle="1" w:styleId="Headingintable">
    <w:name w:val="Heading in table"/>
    <w:basedOn w:val="a"/>
    <w:next w:val="10"/>
    <w:pPr>
      <w:widowControl/>
      <w:tabs>
        <w:tab w:val="num" w:pos="425"/>
      </w:tabs>
      <w:ind w:left="425" w:hanging="425"/>
      <w:jc w:val="right"/>
    </w:pPr>
    <w:rPr>
      <w:rFonts w:eastAsia="Times New Roman"/>
      <w:kern w:val="0"/>
      <w:lang w:eastAsia="en-US"/>
    </w:rPr>
  </w:style>
  <w:style w:type="character" w:customStyle="1" w:styleId="Char">
    <w:name w:val="표준 들여쓰기 Char"/>
    <w:rPr>
      <w:kern w:val="2"/>
      <w:sz w:val="24"/>
      <w:lang w:val="en-US" w:eastAsia="zh-TW" w:bidi="ar-SA"/>
    </w:rPr>
  </w:style>
  <w:style w:type="paragraph" w:customStyle="1" w:styleId="hs1">
    <w:name w:val="hs1"/>
    <w:basedOn w:val="a"/>
    <w:pPr>
      <w:widowControl/>
      <w:spacing w:line="440" w:lineRule="atLeast"/>
      <w:jc w:val="both"/>
    </w:pPr>
    <w:rPr>
      <w:rFonts w:ascii="#신디나루" w:eastAsia="#신디나루" w:hAnsi="바탕" w:hint="eastAsia"/>
      <w:color w:val="000000"/>
      <w:kern w:val="0"/>
      <w:sz w:val="22"/>
      <w:szCs w:val="22"/>
      <w:lang w:eastAsia="ko-KR"/>
    </w:rPr>
  </w:style>
  <w:style w:type="paragraph" w:customStyle="1" w:styleId="s0">
    <w:name w:val="s0"/>
    <w:pPr>
      <w:widowControl w:val="0"/>
      <w:autoSpaceDE w:val="0"/>
      <w:autoSpaceDN w:val="0"/>
      <w:adjustRightInd w:val="0"/>
    </w:pPr>
    <w:rPr>
      <w:rFonts w:ascii="굴림" w:eastAsia="굴림"/>
      <w:szCs w:val="24"/>
    </w:rPr>
  </w:style>
  <w:style w:type="paragraph" w:customStyle="1" w:styleId="hs0">
    <w:name w:val="hs0"/>
    <w:basedOn w:val="a"/>
    <w:pPr>
      <w:widowControl/>
      <w:spacing w:line="320" w:lineRule="atLeast"/>
      <w:jc w:val="both"/>
    </w:pPr>
    <w:rPr>
      <w:rFonts w:ascii="바탕" w:eastAsia="바탕" w:hAnsi="바탕" w:hint="eastAsia"/>
      <w:color w:val="000000"/>
      <w:kern w:val="0"/>
      <w:sz w:val="20"/>
      <w:lang w:eastAsia="ko-KR"/>
    </w:rPr>
  </w:style>
  <w:style w:type="paragraph" w:customStyle="1" w:styleId="TableHead1">
    <w:name w:val="Table Head 1"/>
    <w:basedOn w:val="a"/>
    <w:pPr>
      <w:widowControl/>
      <w:spacing w:before="120" w:after="120"/>
    </w:pPr>
    <w:rPr>
      <w:rFonts w:ascii="Arial" w:hAnsi="Arial"/>
      <w:b/>
      <w:kern w:val="0"/>
      <w:sz w:val="20"/>
      <w:lang w:val="en-GB"/>
    </w:rPr>
  </w:style>
  <w:style w:type="paragraph" w:customStyle="1" w:styleId="TableHead2">
    <w:name w:val="Table Head 2"/>
    <w:basedOn w:val="a"/>
    <w:pPr>
      <w:widowControl/>
      <w:spacing w:before="120" w:after="120"/>
      <w:jc w:val="center"/>
    </w:pPr>
    <w:rPr>
      <w:rFonts w:ascii="Arial" w:hAnsi="Arial"/>
      <w:b/>
      <w:kern w:val="0"/>
      <w:sz w:val="20"/>
      <w:lang w:val="en-GB"/>
    </w:rPr>
  </w:style>
  <w:style w:type="paragraph" w:customStyle="1" w:styleId="CommentPart">
    <w:name w:val="Comment Part"/>
    <w:basedOn w:val="a"/>
    <w:pPr>
      <w:keepNext/>
      <w:widowControl/>
      <w:spacing w:before="240" w:after="120"/>
    </w:pPr>
    <w:rPr>
      <w:rFonts w:ascii="Arial" w:hAnsi="Arial"/>
      <w:b/>
      <w:kern w:val="0"/>
    </w:rPr>
  </w:style>
  <w:style w:type="character" w:styleId="aa">
    <w:name w:val="Hyperlink"/>
    <w:rPr>
      <w:color w:val="0000FF"/>
      <w:u w:val="single"/>
    </w:rPr>
  </w:style>
  <w:style w:type="character" w:styleId="ab">
    <w:name w:val="footnote reference"/>
    <w:semiHidden/>
    <w:rPr>
      <w:vertAlign w:val="superscript"/>
    </w:rPr>
  </w:style>
  <w:style w:type="paragraph" w:customStyle="1" w:styleId="ac">
    <w:name w:val="그림제목"/>
    <w:basedOn w:val="ad"/>
    <w:link w:val="Char1"/>
    <w:autoRedefine/>
    <w:rsid w:val="00A21CFA"/>
    <w:pPr>
      <w:ind w:leftChars="0" w:left="0" w:firstLineChars="0" w:firstLine="0"/>
      <w:jc w:val="center"/>
    </w:pPr>
    <w:rPr>
      <w:rFonts w:eastAsia="굴림"/>
      <w:kern w:val="0"/>
      <w:sz w:val="22"/>
      <w:lang w:eastAsia="ko-KR"/>
    </w:rPr>
  </w:style>
  <w:style w:type="paragraph" w:styleId="ad">
    <w:name w:val="table of figures"/>
    <w:basedOn w:val="a"/>
    <w:next w:val="a"/>
    <w:link w:val="Char0"/>
    <w:semiHidden/>
    <w:rsid w:val="00465E8B"/>
    <w:pPr>
      <w:ind w:leftChars="400" w:left="400" w:hangingChars="200" w:hanging="200"/>
    </w:pPr>
    <w:rPr>
      <w:rFonts w:eastAsia="Times New Roman"/>
      <w:sz w:val="20"/>
    </w:rPr>
  </w:style>
  <w:style w:type="character" w:customStyle="1" w:styleId="Char0">
    <w:name w:val="그림 목차 Char"/>
    <w:link w:val="ad"/>
    <w:rsid w:val="00865512"/>
    <w:rPr>
      <w:kern w:val="2"/>
      <w:lang w:val="en-US" w:eastAsia="zh-TW" w:bidi="ar-SA"/>
    </w:rPr>
  </w:style>
  <w:style w:type="character" w:customStyle="1" w:styleId="Char1">
    <w:name w:val="그림제목 Char1"/>
    <w:link w:val="ac"/>
    <w:rsid w:val="00865512"/>
    <w:rPr>
      <w:rFonts w:eastAsia="굴림"/>
      <w:kern w:val="2"/>
      <w:sz w:val="22"/>
      <w:lang w:val="en-US" w:eastAsia="ko-KR" w:bidi="ar-SA"/>
    </w:rPr>
  </w:style>
  <w:style w:type="paragraph" w:customStyle="1" w:styleId="ae">
    <w:name w:val="표제목"/>
    <w:basedOn w:val="a"/>
    <w:link w:val="Char2"/>
    <w:autoRedefine/>
    <w:rsid w:val="00C905CB"/>
    <w:pPr>
      <w:widowControl/>
      <w:wordWrap w:val="0"/>
      <w:spacing w:line="260" w:lineRule="atLeast"/>
      <w:jc w:val="center"/>
    </w:pPr>
    <w:rPr>
      <w:rFonts w:eastAsia="굴림"/>
      <w:sz w:val="22"/>
      <w:szCs w:val="22"/>
      <w:lang w:eastAsia="ko-KR"/>
    </w:rPr>
  </w:style>
  <w:style w:type="character" w:customStyle="1" w:styleId="Char2">
    <w:name w:val="표제목 Char"/>
    <w:link w:val="ae"/>
    <w:rsid w:val="009B1507"/>
    <w:rPr>
      <w:rFonts w:eastAsia="굴림"/>
      <w:kern w:val="2"/>
      <w:sz w:val="22"/>
      <w:szCs w:val="22"/>
      <w:lang w:val="en-US" w:eastAsia="ko-KR" w:bidi="ar-SA"/>
    </w:rPr>
  </w:style>
  <w:style w:type="paragraph" w:styleId="af">
    <w:name w:val="footnote text"/>
    <w:basedOn w:val="a"/>
    <w:semiHidden/>
    <w:pPr>
      <w:wordWrap w:val="0"/>
      <w:autoSpaceDE w:val="0"/>
      <w:autoSpaceDN w:val="0"/>
      <w:snapToGrid w:val="0"/>
    </w:pPr>
    <w:rPr>
      <w:rFonts w:ascii="바탕" w:eastAsia="바탕"/>
      <w:sz w:val="20"/>
      <w:szCs w:val="24"/>
      <w:lang w:eastAsia="ko-KR"/>
    </w:rPr>
  </w:style>
  <w:style w:type="paragraph" w:customStyle="1" w:styleId="Para">
    <w:name w:val="Para"/>
    <w:basedOn w:val="a"/>
    <w:pPr>
      <w:widowControl/>
      <w:spacing w:before="120" w:after="120"/>
      <w:ind w:left="907"/>
      <w:jc w:val="both"/>
    </w:pPr>
    <w:rPr>
      <w:rFonts w:ascii="Arial" w:eastAsia="Times New Roman" w:hAnsi="Arial"/>
      <w:kern w:val="0"/>
      <w:sz w:val="22"/>
      <w:lang w:val="en-CA" w:eastAsia="en-US"/>
    </w:rPr>
  </w:style>
  <w:style w:type="table" w:styleId="af0">
    <w:name w:val="Table Grid"/>
    <w:basedOn w:val="a2"/>
    <w:rsid w:val="00426D81"/>
    <w:pPr>
      <w:widowControl w:val="0"/>
      <w:wordWrap w:val="0"/>
      <w:autoSpaceDE w:val="0"/>
      <w:autoSpaceDN w:val="0"/>
      <w:jc w:val="both"/>
    </w:pPr>
    <w:rPr>
      <w:rFonts w:eastAsia="바탕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d">
    <w:name w:val="dd"/>
    <w:basedOn w:val="a"/>
    <w:link w:val="ddChar1"/>
    <w:autoRedefine/>
    <w:rsid w:val="00B82776"/>
    <w:pPr>
      <w:wordWrap w:val="0"/>
      <w:autoSpaceDE w:val="0"/>
      <w:autoSpaceDN w:val="0"/>
      <w:adjustRightInd w:val="0"/>
      <w:snapToGrid w:val="0"/>
      <w:spacing w:line="360" w:lineRule="auto"/>
      <w:jc w:val="center"/>
    </w:pPr>
    <w:rPr>
      <w:rFonts w:eastAsia="굴림"/>
      <w:kern w:val="0"/>
      <w:sz w:val="22"/>
      <w:szCs w:val="22"/>
      <w:lang w:eastAsia="ko-KR"/>
    </w:rPr>
  </w:style>
  <w:style w:type="character" w:customStyle="1" w:styleId="ddChar1">
    <w:name w:val="dd Char1"/>
    <w:link w:val="dd"/>
    <w:rsid w:val="00B82776"/>
    <w:rPr>
      <w:rFonts w:eastAsia="굴림"/>
      <w:sz w:val="22"/>
      <w:szCs w:val="22"/>
      <w:lang w:val="en-US" w:eastAsia="ko-KR" w:bidi="ar-SA"/>
    </w:rPr>
  </w:style>
  <w:style w:type="paragraph" w:customStyle="1" w:styleId="12">
    <w:name w:val="제목1"/>
    <w:basedOn w:val="a"/>
    <w:pPr>
      <w:wordWrap w:val="0"/>
      <w:spacing w:before="120" w:after="120" w:line="240" w:lineRule="exact"/>
      <w:outlineLvl w:val="0"/>
    </w:pPr>
    <w:rPr>
      <w:rFonts w:ascii="Arial" w:eastAsia="굴림" w:hAnsi="Arial" w:cs="Arial"/>
      <w:b/>
      <w:caps/>
      <w:sz w:val="30"/>
      <w:szCs w:val="30"/>
      <w:lang w:eastAsia="ko-KR"/>
    </w:rPr>
  </w:style>
  <w:style w:type="paragraph" w:customStyle="1" w:styleId="dd0">
    <w:name w:val="표dd"/>
    <w:basedOn w:val="a"/>
    <w:autoRedefine/>
    <w:rsid w:val="00762482"/>
    <w:pPr>
      <w:wordWrap w:val="0"/>
      <w:autoSpaceDE w:val="0"/>
      <w:autoSpaceDN w:val="0"/>
      <w:spacing w:line="320" w:lineRule="exact"/>
      <w:ind w:rightChars="-24" w:right="-58"/>
      <w:jc w:val="center"/>
    </w:pPr>
    <w:rPr>
      <w:rFonts w:eastAsia="굴림"/>
      <w:kern w:val="0"/>
      <w:sz w:val="22"/>
      <w:szCs w:val="22"/>
      <w:lang w:eastAsia="ko-KR"/>
    </w:rPr>
  </w:style>
  <w:style w:type="paragraph" w:customStyle="1" w:styleId="af1">
    <w:name w:val="그림"/>
    <w:basedOn w:val="a"/>
    <w:link w:val="Char10"/>
    <w:rsid w:val="00180722"/>
    <w:pPr>
      <w:jc w:val="center"/>
    </w:pPr>
    <w:rPr>
      <w:rFonts w:eastAsia="굴림"/>
      <w:sz w:val="22"/>
    </w:rPr>
  </w:style>
  <w:style w:type="character" w:customStyle="1" w:styleId="Char10">
    <w:name w:val="그림 Char1"/>
    <w:link w:val="af1"/>
    <w:rsid w:val="009B1507"/>
    <w:rPr>
      <w:rFonts w:eastAsia="굴림"/>
      <w:kern w:val="2"/>
      <w:sz w:val="22"/>
      <w:lang w:val="en-US" w:eastAsia="zh-TW" w:bidi="ar-SA"/>
    </w:rPr>
  </w:style>
  <w:style w:type="paragraph" w:styleId="af2">
    <w:name w:val="caption"/>
    <w:basedOn w:val="a"/>
    <w:next w:val="a"/>
    <w:qFormat/>
    <w:pPr>
      <w:wordWrap w:val="0"/>
      <w:autoSpaceDE w:val="0"/>
      <w:autoSpaceDN w:val="0"/>
      <w:spacing w:before="120" w:after="240"/>
      <w:jc w:val="both"/>
    </w:pPr>
    <w:rPr>
      <w:rFonts w:ascii="바탕" w:eastAsia="바탕"/>
      <w:b/>
      <w:bCs/>
      <w:sz w:val="20"/>
      <w:lang w:eastAsia="ko-KR"/>
    </w:rPr>
  </w:style>
  <w:style w:type="paragraph" w:customStyle="1" w:styleId="13">
    <w:name w:val="그림 1 + 굴림"/>
    <w:aliases w:val="11 pt,검정,가운데"/>
    <w:basedOn w:val="1"/>
    <w:semiHidden/>
    <w:pPr>
      <w:keepNext/>
      <w:wordWrap w:val="0"/>
      <w:autoSpaceDE w:val="0"/>
      <w:autoSpaceDN w:val="0"/>
      <w:spacing w:before="0" w:after="0" w:line="240" w:lineRule="auto"/>
      <w:ind w:rightChars="0" w:right="0"/>
      <w:jc w:val="center"/>
    </w:pPr>
    <w:rPr>
      <w:rFonts w:ascii="굴림" w:hAnsi="굴림" w:cs="굴림"/>
      <w:b w:val="0"/>
      <w:bCs w:val="0"/>
      <w:caps w:val="0"/>
      <w:color w:val="000000"/>
      <w:kern w:val="0"/>
      <w:sz w:val="22"/>
      <w:szCs w:val="22"/>
    </w:rPr>
  </w:style>
  <w:style w:type="character" w:customStyle="1" w:styleId="Char3">
    <w:name w:val="가운데 Char"/>
    <w:aliases w:val="검정1"/>
    <w:rPr>
      <w:rFonts w:ascii="굴림" w:hAnsi="굴림" w:cs="굴림"/>
      <w:b/>
      <w:bCs/>
      <w:color w:val="000000"/>
      <w:sz w:val="22"/>
      <w:szCs w:val="22"/>
      <w:lang w:val="en-US" w:eastAsia="ko-KR" w:bidi="ar-SA"/>
    </w:rPr>
  </w:style>
  <w:style w:type="paragraph" w:styleId="af3">
    <w:name w:val="Balloon Text"/>
    <w:basedOn w:val="a"/>
    <w:semiHidden/>
    <w:pPr>
      <w:wordWrap w:val="0"/>
      <w:autoSpaceDE w:val="0"/>
      <w:autoSpaceDN w:val="0"/>
      <w:jc w:val="both"/>
    </w:pPr>
    <w:rPr>
      <w:rFonts w:ascii="Arial" w:eastAsia="돋움" w:hAnsi="Arial"/>
      <w:sz w:val="18"/>
      <w:szCs w:val="18"/>
      <w:lang w:eastAsia="ko-KR"/>
    </w:rPr>
  </w:style>
  <w:style w:type="paragraph" w:customStyle="1" w:styleId="110">
    <w:name w:val="그림 1 + 굴림1"/>
    <w:aliases w:val="11 pt1,검정1 Char Char Char Char Char Char Char"/>
    <w:basedOn w:val="1"/>
    <w:semiHidden/>
    <w:pPr>
      <w:keepNext/>
      <w:wordWrap w:val="0"/>
      <w:autoSpaceDE w:val="0"/>
      <w:autoSpaceDN w:val="0"/>
      <w:spacing w:before="0" w:after="0" w:line="240" w:lineRule="auto"/>
      <w:ind w:rightChars="0" w:right="0"/>
      <w:jc w:val="center"/>
    </w:pPr>
    <w:rPr>
      <w:rFonts w:ascii="굴림" w:hAnsi="굴림" w:cs="굴림"/>
      <w:b w:val="0"/>
      <w:bCs w:val="0"/>
      <w:caps w:val="0"/>
      <w:color w:val="000000"/>
      <w:kern w:val="0"/>
      <w:sz w:val="22"/>
      <w:szCs w:val="22"/>
    </w:rPr>
  </w:style>
  <w:style w:type="character" w:customStyle="1" w:styleId="1CharCharCharCharCharCharCharChar">
    <w:name w:val="검정1 Char Char Char Char Char Char Char Char"/>
    <w:rPr>
      <w:rFonts w:ascii="굴림" w:hAnsi="굴림" w:cs="굴림"/>
      <w:b/>
      <w:bCs/>
      <w:color w:val="000000"/>
      <w:sz w:val="22"/>
      <w:szCs w:val="22"/>
      <w:lang w:val="en-US" w:eastAsia="ko-KR" w:bidi="ar-SA"/>
    </w:rPr>
  </w:style>
  <w:style w:type="paragraph" w:styleId="af4">
    <w:name w:val="Normal (Web)"/>
    <w:basedOn w:val="a"/>
    <w:pPr>
      <w:widowControl/>
      <w:spacing w:before="100" w:beforeAutospacing="1" w:after="100" w:afterAutospacing="1"/>
    </w:pPr>
    <w:rPr>
      <w:rFonts w:ascii="굴림" w:eastAsia="굴림" w:hAnsi="굴림" w:cs="굴림"/>
      <w:kern w:val="0"/>
      <w:szCs w:val="24"/>
      <w:lang w:eastAsia="ko-KR"/>
    </w:rPr>
  </w:style>
  <w:style w:type="paragraph" w:customStyle="1" w:styleId="dd1">
    <w:name w:val="스타일 표dd + 굴림"/>
    <w:basedOn w:val="dd0"/>
    <w:autoRedefine/>
  </w:style>
  <w:style w:type="paragraph" w:customStyle="1" w:styleId="14">
    <w:name w:val="본문1"/>
    <w:basedOn w:val="a"/>
    <w:pPr>
      <w:wordWrap w:val="0"/>
      <w:autoSpaceDE w:val="0"/>
      <w:autoSpaceDN w:val="0"/>
      <w:adjustRightInd w:val="0"/>
      <w:spacing w:line="390" w:lineRule="exact"/>
      <w:ind w:firstLineChars="100" w:firstLine="100"/>
      <w:jc w:val="both"/>
    </w:pPr>
    <w:rPr>
      <w:rFonts w:ascii="굴림" w:eastAsia="굴림" w:hAnsi="굴림"/>
      <w:sz w:val="22"/>
      <w:szCs w:val="23"/>
      <w:lang w:eastAsia="ko-KR"/>
    </w:rPr>
  </w:style>
  <w:style w:type="paragraph" w:customStyle="1" w:styleId="21">
    <w:name w:val="본문2(수식포함줄간격고정)"/>
    <w:basedOn w:val="a"/>
    <w:pPr>
      <w:wordWrap w:val="0"/>
      <w:autoSpaceDE w:val="0"/>
      <w:autoSpaceDN w:val="0"/>
      <w:adjustRightInd w:val="0"/>
      <w:spacing w:line="500" w:lineRule="exact"/>
      <w:ind w:firstLineChars="100" w:firstLine="100"/>
      <w:jc w:val="both"/>
    </w:pPr>
    <w:rPr>
      <w:rFonts w:ascii="굴림" w:eastAsia="굴림" w:hAnsi="굴림" w:cs="바탕"/>
      <w:sz w:val="22"/>
      <w:lang w:eastAsia="ko-KR"/>
    </w:rPr>
  </w:style>
  <w:style w:type="paragraph" w:customStyle="1" w:styleId="22">
    <w:name w:val="본문2(수식포함"/>
    <w:aliases w:val="1줄간격)"/>
    <w:basedOn w:val="a"/>
    <w:pPr>
      <w:wordWrap w:val="0"/>
      <w:autoSpaceDE w:val="0"/>
      <w:autoSpaceDN w:val="0"/>
      <w:adjustRightInd w:val="0"/>
      <w:ind w:firstLineChars="100" w:firstLine="100"/>
      <w:jc w:val="both"/>
    </w:pPr>
    <w:rPr>
      <w:rFonts w:ascii="굴림" w:eastAsia="굴림" w:hAnsi="굴림"/>
      <w:sz w:val="22"/>
      <w:szCs w:val="22"/>
      <w:lang w:eastAsia="ko-KR"/>
    </w:rPr>
  </w:style>
  <w:style w:type="character" w:customStyle="1" w:styleId="Char4">
    <w:name w:val="그림제목 Char"/>
    <w:rPr>
      <w:rFonts w:eastAsia="바탕"/>
      <w:kern w:val="2"/>
      <w:sz w:val="22"/>
      <w:lang w:val="en-US" w:eastAsia="ko-KR" w:bidi="ar-SA"/>
    </w:rPr>
  </w:style>
  <w:style w:type="character" w:customStyle="1" w:styleId="Char5">
    <w:name w:val="그림 Char"/>
    <w:rPr>
      <w:kern w:val="2"/>
      <w:sz w:val="22"/>
      <w:lang w:val="en-US" w:eastAsia="zh-TW" w:bidi="ar-SA"/>
    </w:rPr>
  </w:style>
  <w:style w:type="paragraph" w:customStyle="1" w:styleId="dd2">
    <w:name w:val="스타일 dd + (한글) 굴림"/>
    <w:basedOn w:val="dd"/>
  </w:style>
  <w:style w:type="paragraph" w:customStyle="1" w:styleId="dd3">
    <w:name w:val="스타일 dd + (한글) 바탕"/>
    <w:basedOn w:val="dd"/>
    <w:autoRedefine/>
  </w:style>
  <w:style w:type="character" w:customStyle="1" w:styleId="ddChar">
    <w:name w:val="dd Char"/>
    <w:rPr>
      <w:color w:val="000000"/>
      <w:sz w:val="22"/>
      <w:szCs w:val="22"/>
      <w:lang w:val="en-US" w:eastAsia="ko-KR" w:bidi="ar-SA"/>
    </w:rPr>
  </w:style>
  <w:style w:type="character" w:customStyle="1" w:styleId="ddChar0">
    <w:name w:val="스타일 dd + (한글) 바탕 Char"/>
    <w:basedOn w:val="ddChar"/>
    <w:rPr>
      <w:color w:val="000000"/>
      <w:sz w:val="22"/>
      <w:szCs w:val="22"/>
      <w:lang w:val="en-US" w:eastAsia="ko-KR" w:bidi="ar-SA"/>
    </w:rPr>
  </w:style>
  <w:style w:type="character" w:customStyle="1" w:styleId="tit16b">
    <w:name w:val="tit16 b"/>
    <w:basedOn w:val="a1"/>
  </w:style>
  <w:style w:type="table" w:customStyle="1" w:styleId="af5">
    <w:name w:val="표"/>
    <w:basedOn w:val="a2"/>
    <w:rsid w:val="00A113C9"/>
    <w:rPr>
      <w:rFonts w:eastAsia="굴림"/>
      <w:sz w:val="22"/>
    </w:rPr>
    <w:tblPr/>
  </w:style>
  <w:style w:type="character" w:customStyle="1" w:styleId="CharChar0">
    <w:name w:val="그림제목 Char Char"/>
    <w:rsid w:val="00A113C9"/>
    <w:rPr>
      <w:rFonts w:ascii="바탕" w:eastAsia="바탕"/>
      <w:kern w:val="2"/>
      <w:szCs w:val="24"/>
      <w:lang w:val="en-US" w:eastAsia="ko-KR" w:bidi="ar-SA"/>
    </w:rPr>
  </w:style>
  <w:style w:type="paragraph" w:styleId="af6">
    <w:name w:val="Date"/>
    <w:basedOn w:val="a"/>
    <w:next w:val="a"/>
    <w:rsid w:val="00965672"/>
    <w:pPr>
      <w:wordWrap w:val="0"/>
      <w:autoSpaceDE w:val="0"/>
      <w:autoSpaceDN w:val="0"/>
      <w:jc w:val="both"/>
    </w:pPr>
    <w:rPr>
      <w:rFonts w:ascii="바탕" w:eastAsia="바탕"/>
      <w:sz w:val="20"/>
      <w:szCs w:val="24"/>
      <w:lang w:eastAsia="ko-KR"/>
    </w:rPr>
  </w:style>
  <w:style w:type="character" w:styleId="af7">
    <w:name w:val="FollowedHyperlink"/>
    <w:rsid w:val="00C138D8"/>
    <w:rPr>
      <w:color w:val="800080"/>
      <w:u w:val="single"/>
    </w:rPr>
  </w:style>
  <w:style w:type="paragraph" w:customStyle="1" w:styleId="af8">
    <w:name w:val="바탕글"/>
    <w:basedOn w:val="a"/>
    <w:rsid w:val="00814CCD"/>
    <w:pPr>
      <w:widowControl/>
      <w:snapToGrid w:val="0"/>
      <w:spacing w:line="384" w:lineRule="auto"/>
      <w:jc w:val="both"/>
    </w:pPr>
    <w:rPr>
      <w:rFonts w:ascii="한양신명조" w:eastAsia="한양신명조" w:hAnsi="한양신명조" w:cs="굴림"/>
      <w:color w:val="000000"/>
      <w:kern w:val="0"/>
      <w:sz w:val="20"/>
      <w:lang w:eastAsia="ko-KR"/>
    </w:rPr>
  </w:style>
  <w:style w:type="paragraph" w:customStyle="1" w:styleId="42">
    <w:name w:val="스타일 그림 목차 + 왼쪽:  4 글자 내어쓰기:  2 글자"/>
    <w:basedOn w:val="ad"/>
    <w:rsid w:val="000E50D3"/>
    <w:pPr>
      <w:ind w:leftChars="0" w:left="200"/>
    </w:pPr>
    <w:rPr>
      <w:rFonts w:cs="바탕"/>
    </w:rPr>
  </w:style>
  <w:style w:type="paragraph" w:customStyle="1" w:styleId="421">
    <w:name w:val="스타일 그림 목차 + 왼쪽:  4 글자 내어쓰기:  2 글자1"/>
    <w:basedOn w:val="ad"/>
    <w:rsid w:val="000E50D3"/>
    <w:pPr>
      <w:ind w:leftChars="50" w:left="250"/>
    </w:pPr>
    <w:rPr>
      <w:rFonts w:cs="바탕"/>
    </w:rPr>
  </w:style>
  <w:style w:type="paragraph" w:customStyle="1" w:styleId="022">
    <w:name w:val="스타일 그림 목차 + 왼쪽:  0 글자 내어쓰기:  2 글자2"/>
    <w:basedOn w:val="ad"/>
    <w:rsid w:val="000E50D3"/>
    <w:pPr>
      <w:ind w:left="1400" w:hanging="440"/>
    </w:pPr>
    <w:rPr>
      <w:rFonts w:cs="바탕"/>
    </w:rPr>
  </w:style>
  <w:style w:type="paragraph" w:customStyle="1" w:styleId="422">
    <w:name w:val="스타일 그림 목차 + 왼쪽:  4 글자 내어쓰기:  2 글자2"/>
    <w:basedOn w:val="ad"/>
    <w:rsid w:val="000E50D3"/>
    <w:pPr>
      <w:ind w:leftChars="0" w:left="2150" w:hangingChars="2150" w:hanging="2150"/>
    </w:pPr>
    <w:rPr>
      <w:rFonts w:cs="바탕"/>
    </w:rPr>
  </w:style>
  <w:style w:type="paragraph" w:customStyle="1" w:styleId="423">
    <w:name w:val="스타일 그림 목차 + 왼쪽:  4 글자 내어쓰기:  2 글자3"/>
    <w:basedOn w:val="ad"/>
    <w:rsid w:val="000E50D3"/>
    <w:pPr>
      <w:tabs>
        <w:tab w:val="right" w:leader="dot" w:pos="8494"/>
      </w:tabs>
      <w:ind w:leftChars="0" w:left="0" w:firstLineChars="0" w:firstLine="0"/>
    </w:pPr>
    <w:rPr>
      <w:rFonts w:cs="바탕"/>
    </w:rPr>
  </w:style>
  <w:style w:type="paragraph" w:customStyle="1" w:styleId="424">
    <w:name w:val="스타일 그림 목차 + 왼쪽:  4 글자 내어쓰기:  2 글자4"/>
    <w:basedOn w:val="ad"/>
    <w:rsid w:val="000E50D3"/>
    <w:pPr>
      <w:tabs>
        <w:tab w:val="right" w:leader="dot" w:pos="8494"/>
      </w:tabs>
      <w:ind w:leftChars="0" w:left="0" w:firstLineChars="0" w:firstLine="0"/>
    </w:pPr>
    <w:rPr>
      <w:rFonts w:cs="바탕"/>
    </w:rPr>
  </w:style>
  <w:style w:type="paragraph" w:customStyle="1" w:styleId="425">
    <w:name w:val="스타일 그림 목차 + 왼쪽:  4 글자 내어쓰기:  2 글자5"/>
    <w:basedOn w:val="ad"/>
    <w:rsid w:val="00C905CB"/>
    <w:pPr>
      <w:ind w:leftChars="0" w:left="200"/>
    </w:pPr>
    <w:rPr>
      <w:rFonts w:cs="바탕"/>
    </w:rPr>
  </w:style>
  <w:style w:type="paragraph" w:customStyle="1" w:styleId="4250pt2">
    <w:name w:val="스타일 스타일 그림 목차 + 왼쪽:  4 글자 내어쓰기:  2 글자5 + 왼쪽:  0 pt 내어쓰기:  2 글자"/>
    <w:basedOn w:val="425"/>
    <w:rsid w:val="00C905CB"/>
    <w:pPr>
      <w:tabs>
        <w:tab w:val="left" w:pos="8494"/>
      </w:tabs>
      <w:ind w:left="0" w:firstLineChars="0" w:firstLine="0"/>
    </w:pPr>
  </w:style>
  <w:style w:type="paragraph" w:customStyle="1" w:styleId="4250pt21">
    <w:name w:val="스타일 스타일 그림 목차 + 왼쪽:  4 글자 내어쓰기:  2 글자5 + 왼쪽:  0 pt 내어쓰기:  2 글자1"/>
    <w:basedOn w:val="425"/>
    <w:rsid w:val="00C905CB"/>
    <w:pPr>
      <w:tabs>
        <w:tab w:val="left" w:leader="dot" w:pos="8494"/>
      </w:tabs>
    </w:pPr>
  </w:style>
  <w:style w:type="paragraph" w:customStyle="1" w:styleId="4250pt20">
    <w:name w:val="스타일 스타일 스타일 그림 목차 + 왼쪽:  4 글자 내어쓰기:  2 글자5 + 왼쪽:  0 pt 내어쓰기:  2 글..."/>
    <w:basedOn w:val="4250pt21"/>
    <w:rsid w:val="00C905CB"/>
    <w:pPr>
      <w:tabs>
        <w:tab w:val="right" w:leader="dot" w:pos="8494"/>
      </w:tabs>
      <w:ind w:left="0" w:firstLineChars="0" w:firstLine="0"/>
    </w:pPr>
  </w:style>
  <w:style w:type="paragraph" w:customStyle="1" w:styleId="4250pt22">
    <w:name w:val="스타일 스타일 그림 목차 + 왼쪽:  4 글자 내어쓰기:  2 글자5 + 왼쪽:  0 pt 내어쓰기:  2 글자2"/>
    <w:basedOn w:val="425"/>
    <w:rsid w:val="00C905CB"/>
    <w:pPr>
      <w:tabs>
        <w:tab w:val="right" w:leader="dot" w:pos="8494"/>
      </w:tabs>
      <w:ind w:left="0" w:firstLineChars="0" w:firstLine="0"/>
    </w:pPr>
  </w:style>
  <w:style w:type="paragraph" w:customStyle="1" w:styleId="23">
    <w:name w:val="스타일 그림 목차 + 내어쓰기:  2 글자"/>
    <w:basedOn w:val="ad"/>
    <w:rsid w:val="00C905CB"/>
    <w:pPr>
      <w:tabs>
        <w:tab w:val="right" w:leader="dot" w:pos="8494"/>
      </w:tabs>
      <w:ind w:leftChars="0" w:left="0" w:firstLineChars="0" w:firstLine="0"/>
    </w:pPr>
    <w:rPr>
      <w:rFonts w:cs="바탕"/>
    </w:rPr>
  </w:style>
  <w:style w:type="paragraph" w:customStyle="1" w:styleId="426">
    <w:name w:val="스타일 그림 목차 + 왼쪽:  4 글자 내어쓰기:  2 글자6"/>
    <w:basedOn w:val="ad"/>
    <w:rsid w:val="00C905CB"/>
    <w:pPr>
      <w:tabs>
        <w:tab w:val="right" w:leader="dot" w:pos="8494"/>
      </w:tabs>
      <w:ind w:leftChars="0" w:left="0" w:firstLineChars="0" w:firstLine="0"/>
    </w:pPr>
    <w:rPr>
      <w:rFonts w:cs="바탕"/>
    </w:rPr>
  </w:style>
  <w:style w:type="character" w:customStyle="1" w:styleId="1Char">
    <w:name w:val="제목 1 Char"/>
    <w:rsid w:val="00D762E9"/>
    <w:rPr>
      <w:rFonts w:eastAsia="굴림"/>
      <w:b/>
      <w:bCs/>
      <w:caps/>
      <w:kern w:val="2"/>
      <w:sz w:val="28"/>
      <w:szCs w:val="28"/>
      <w:lang w:val="en-US" w:eastAsia="ko-KR" w:bidi="ar-SA"/>
    </w:rPr>
  </w:style>
  <w:style w:type="paragraph" w:customStyle="1" w:styleId="4210pt2">
    <w:name w:val="스타일 스타일 그림 목차 + 왼쪽:  4 글자 내어쓰기:  2 글자1 + 왼쪽:  0 pt 내어쓰기:  2 글자"/>
    <w:basedOn w:val="421"/>
    <w:rsid w:val="009B1507"/>
    <w:pPr>
      <w:tabs>
        <w:tab w:val="right" w:leader="dot" w:pos="8494"/>
      </w:tabs>
      <w:ind w:leftChars="0" w:left="440" w:hanging="440"/>
    </w:pPr>
  </w:style>
  <w:style w:type="paragraph" w:customStyle="1" w:styleId="4210pt21">
    <w:name w:val="스타일 스타일 그림 목차 + 왼쪽:  4 글자 내어쓰기:  2 글자1 + 왼쪽:  0 pt 내어쓰기:  2 글자1"/>
    <w:basedOn w:val="421"/>
    <w:rsid w:val="009B1507"/>
    <w:pPr>
      <w:tabs>
        <w:tab w:val="right" w:leader="dot" w:pos="8494"/>
      </w:tabs>
      <w:ind w:leftChars="0" w:left="440" w:hanging="440"/>
    </w:pPr>
  </w:style>
  <w:style w:type="paragraph" w:customStyle="1" w:styleId="427">
    <w:name w:val="스타일 그림 목차 + 왼쪽:  4 글자 내어쓰기:  2 글자7"/>
    <w:basedOn w:val="ad"/>
    <w:rsid w:val="007844C9"/>
    <w:pPr>
      <w:tabs>
        <w:tab w:val="left" w:leader="dot" w:pos="8160"/>
      </w:tabs>
      <w:ind w:leftChars="0" w:left="0" w:firstLineChars="0" w:firstLine="0"/>
    </w:pPr>
    <w:rPr>
      <w:rFonts w:cs="바탕"/>
    </w:rPr>
  </w:style>
  <w:style w:type="paragraph" w:customStyle="1" w:styleId="428">
    <w:name w:val="스타일 그림 목차 + 왼쪽:  4 글자 내어쓰기:  2 글자8"/>
    <w:basedOn w:val="ad"/>
    <w:rsid w:val="001776E0"/>
    <w:pPr>
      <w:tabs>
        <w:tab w:val="left" w:leader="dot" w:pos="8160"/>
      </w:tabs>
      <w:ind w:leftChars="0" w:left="0" w:firstLineChars="0" w:firstLine="0"/>
    </w:pPr>
    <w:rPr>
      <w:rFonts w:cs="바탕"/>
    </w:rPr>
  </w:style>
  <w:style w:type="paragraph" w:customStyle="1" w:styleId="Default">
    <w:name w:val="Default"/>
    <w:rsid w:val="001B5EB9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styleId="af9">
    <w:name w:val="Unresolved Mention"/>
    <w:uiPriority w:val="99"/>
    <w:semiHidden/>
    <w:unhideWhenUsed/>
    <w:rsid w:val="003934F5"/>
    <w:rPr>
      <w:color w:val="605E5C"/>
      <w:shd w:val="clear" w:color="auto" w:fill="E1DFDD"/>
    </w:rPr>
  </w:style>
  <w:style w:type="paragraph" w:styleId="afa">
    <w:name w:val="List Paragraph"/>
    <w:basedOn w:val="a"/>
    <w:uiPriority w:val="34"/>
    <w:qFormat/>
    <w:rsid w:val="001803A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emf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://www.tesolution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&#39640;&#37941;&#25991;&#20214;&#26684;&#24335;\draft1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0F0384-D80C-4DA1-ABB8-28FA9EFE6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draft1.dot</Template>
  <TotalTime>17</TotalTime>
  <Pages>6</Pages>
  <Words>586</Words>
  <Characters>3344</Characters>
  <Application>Microsoft Office Word</Application>
  <DocSecurity>0</DocSecurity>
  <Lines>27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bnesTech</vt:lpstr>
      <vt:lpstr>APPENDIX B</vt:lpstr>
    </vt:vector>
  </TitlesOfParts>
  <Company> </Company>
  <LinksUpToDate>false</LinksUpToDate>
  <CharactersWithSpaces>3923</CharactersWithSpaces>
  <SharedDoc>false</SharedDoc>
  <HLinks>
    <vt:vector size="6" baseType="variant">
      <vt:variant>
        <vt:i4>3473446</vt:i4>
      </vt:variant>
      <vt:variant>
        <vt:i4>3</vt:i4>
      </vt:variant>
      <vt:variant>
        <vt:i4>0</vt:i4>
      </vt:variant>
      <vt:variant>
        <vt:i4>5</vt:i4>
      </vt:variant>
      <vt:variant>
        <vt:lpwstr>http://www.tesolution.com/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bnesTech</dc:title>
  <dc:subject/>
  <dc:creator>Saang Bum Kim</dc:creator>
  <cp:keywords/>
  <dc:description/>
  <cp:lastModifiedBy>Lee Seung Woo</cp:lastModifiedBy>
  <cp:revision>3</cp:revision>
  <cp:lastPrinted>2017-01-18T07:44:00Z</cp:lastPrinted>
  <dcterms:created xsi:type="dcterms:W3CDTF">2023-08-16T02:41:00Z</dcterms:created>
  <dcterms:modified xsi:type="dcterms:W3CDTF">2023-08-16T02:57:00Z</dcterms:modified>
</cp:coreProperties>
</file>